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C1ECF" w14:textId="1063A06D" w:rsidR="0026787B" w:rsidRPr="00CD32E8" w:rsidRDefault="004F3E99">
      <w:pPr>
        <w:rPr>
          <w:rFonts w:ascii="Times New Roman" w:hAnsi="Times New Roman" w:cs="Times New Roman"/>
        </w:rPr>
      </w:pPr>
      <w:r>
        <w:rPr>
          <w:noProof/>
        </w:rPr>
        <w:pict w14:anchorId="5EF94B5F">
          <v:group id="Groupe 1071397799" o:spid="_x0000_s2054" alt="&quot;&quot;" style="position:absolute;margin-left:-2.25pt;margin-top:-35.25pt;width:593.6pt;height:800.85pt;z-index:-251654144;mso-width-percent:1000;mso-position-horizontal-relative:page;mso-width-percent:1000" coordsize="77774,101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">
            <v:shape id="Forme libre 4" o:spid="_x0000_s2055" alt="élément décoratif" style="position:absolute;width:77724;height:19170;visibility:visible;mso-wrap-style:square;v-text-anchor:top" coordsize="12240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" path="m,3018r12240,l12240,,,,,3018xe" filled="f" strokecolor="#ffad6a [1941]">
              <v:path arrowok="t" o:connecttype="custom" o:connectlocs="0,1916430;7772400,1916430;7772400,0;0,0;0,1916430" o:connectangles="0,0,0,0,0"/>
            </v:shape>
            <v:shape id="Forme libre 5" o:spid="_x0000_s2056" alt="élément décoratif" style="position:absolute;left:44424;width:33300;height:19164;visibility:visible;mso-wrap-style:square;v-text-anchor:top" coordsize="5244,3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" path="m5175,l,,26,72r30,77l90,224r36,73l164,369r41,70l248,508r45,66l339,640r48,63l437,765r51,59l540,882r54,56l648,992r55,53l758,1095r56,48l870,1189r56,44l1024,1305r54,41l1132,1391r54,49l1236,1494r46,60l1320,1619r31,72l1370,1770r7,86l1370,1949r-17,80l1327,2105r-35,71l1252,2244r-47,64l1154,2368r-55,57l1042,2480r-58,52l925,2581r-114,93l758,2718r-50,43l664,2803r-51,53l561,2909r-51,54l459,3018r4070,l5243,1388r,-1318l5175,xe" filled="f" strokecolor="#ffad6a [1941]">
              <v:path arrowok="t" o:connecttype="custom" o:connectlocs="3286125,0;0,0;16510,45720;35560,94615;57150,142240;80010,188595;104140,234315;130175,278765;157480,322580;186055,364490;215265,406400;245745,446405;277495,485775;309880,523240;342900,560070;377190,595630;411480,629920;446405,663575;481330,695325;516890,725805;552450,755015;588010,782955;650240,828675;684530,854710;718820,883285;753110,914400;784860,948690;814070,986790;838200,1028065;857885,1073785;869950,1123950;874395,1178560;869950,1237615;859155,1288415;842645,1336675;820420,1381760;795020,1424940;765175,1465580;732790,1503680;697865,1539875;661670,1574800;624840,1607820;587375,1638935;514985,1697990;481330,1725930;449580,1753235;421640,1779905;389255,1813560;356235,1847215;323850,1881505;291465,1916430;2875915,1916430;3329305,881380;3329305,44450;3286125,0" o:connectangles="0,0,0,0,0,0,0,0,0,0,0,0,0,0,0,0,0,0,0,0,0,0,0,0,0,0,0,0,0,0,0,0,0,0,0,0,0,0,0,0,0,0,0,0,0,0,0,0,0,0,0,0,0,0,0"/>
            </v:shape>
            <v:shape id="Forme libre 6" o:spid="_x0000_s2057" alt="élément décoratif" style="position:absolute;left:50063;width:27648;height:19170;visibility:visible;mso-wrap-style:square;v-text-anchor:top" coordsize="4354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" path="m4353,l,,21,72r26,77l75,224r32,74l140,370r37,71l215,510r40,68l298,644r44,65l388,772r47,61l484,892r50,58l585,1006r52,55l690,1113r53,51l797,1212r55,47l907,1304r54,42l1059,1418r53,41l1167,1504r53,50l1271,1608r46,60l1355,1733r31,72l1405,1883r7,86l1405,2063r-17,80l1361,2218r-34,72l1286,2357r-46,64l1189,2482r-55,57l1077,2593r-58,52l960,2695r-114,93l792,2832r-49,43l699,2917r-25,25l625,2993r-25,25l4353,3018,4353,xe" filled="f" strokecolor="#ffad6a [1941]">
              <v:path arrowok="t" o:connecttype="custom" o:connectlocs="2764155,0;0,0;13335,45720;29845,94615;47625,142240;67945,189230;88900,234950;112395,280035;136525,323850;161925,367030;189230,408940;217170,450215;246380,490220;276225,528955;307340,566420;339090,603250;371475,638810;404495,673735;438150,706755;471805,739140;506095,769620;541020,799465;575945,828040;610235,854710;672465,900430;706120,926465;741045,955040;774700,986790;807085,1021080;836295,1059180;860425,1100455;880110,1146175;892175,1195705;896620,1250315;892175,1310005;881380,1360805;864235,1408430;842645,1454150;816610,1496695;787400,1537335;755015,1576070;720090,1612265;683895,1646555;647065,1679575;609600,1711325;537210,1770380;502920,1798320;471805,1825625;443865,1852295;427990,1868170;396875,1900555;381000,1916430;2764155,1916430;2764155,0" o:connectangles="0,0,0,0,0,0,0,0,0,0,0,0,0,0,0,0,0,0,0,0,0,0,0,0,0,0,0,0,0,0,0,0,0,0,0,0,0,0,0,0,0,0,0,0,0,0,0,0,0,0,0,0,0,0"/>
            </v:shape>
            <v:shape id="Forme libre 7" o:spid="_x0000_s2058" alt="élément décoratif" style="position:absolute;left:54025;width:23737;height:19170;visibility:visible;mso-wrap-style:square;v-text-anchor:top" coordsize="373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" path="m3737,l,,6,17r4,11l14,39r33,85l84,205r38,79l163,359r43,72l251,500r47,66l347,629r51,59l450,745r54,53l559,847r56,47l673,937r58,40l799,1018r68,38l935,1091r69,34l1143,1192r69,34l1281,1261r68,38l1416,1340r66,44l1547,1433r64,55l1658,1537r40,52l1729,1644r23,57l1769,1761r9,62l1782,1886r-3,65l1771,2016r-12,67l1741,2151r-22,67l1694,2286r-28,68l1634,2422r-34,67l1565,2554r-38,65l1489,2683r-39,61l1411,2804r-39,57l1334,2917r-38,52l1261,3018r2476,l3737,xe" filled="f" strokecolor="#ffad6a [1941]">
              <v:path arrowok="t" o:connecttype="custom" o:connectlocs="2372995,0;0,0;3810,10795;6350,17780;8890,24765;29845,78740;53340,130175;77470,180340;103505,227965;130810,273685;159385,317500;189230,359410;220345,399415;252730,436880;285750,473075;320040,506730;354965,537845;390525,567690;427355,594995;464185,620395;507365,646430;550545,670560;593725,692785;637540,714375;725805,756920;769620,778510;813435,800735;856615,824865;899160,850900;941070,878840;982345,909955;1022985,944880;1052830,975995;1078230,1009015;1097915,1043940;1112520,1080135;1123315,1118235;1129030,1157605;1131570,1197610;1129665,1238885;1124585,1280160;1116965,1322705;1105535,1365885;1091565,1408430;1075690,1451610;1057910,1494790;1037590,1537970;1016000,1580515;993775,1621790;969645,1663065;945515,1703705;920750,1742440;895985,1780540;871220,1816735;847090,1852295;822960,1885315;800735,1916430;2372995,1916430;2372995,0" o:connectangles="0,0,0,0,0,0,0,0,0,0,0,0,0,0,0,0,0,0,0,0,0,0,0,0,0,0,0,0,0,0,0,0,0,0,0,0,0,0,0,0,0,0,0,0,0,0,0,0,0,0,0,0,0,0,0,0,0,0,0"/>
            </v:shape>
            <v:shape id="Forme libre 8" o:spid="_x0000_s2059" alt="élément décoratif" style="position:absolute;left:63246;width:14497;height:19164;visibility:visible;mso-wrap-style:square;v-text-anchor:top" coordsize="2283,3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" path="m2282,l,,7,91r13,90l38,265r22,78l86,417r30,68l150,548r38,58l228,660r44,50l319,756r50,43l420,838r54,36l530,907r58,30l647,965r61,25l769,1014r62,22l894,1057r63,19l1021,1094r310,87l1390,1199r58,19l1500,1242r52,34l1601,1322r45,54l1686,1439r32,71l1741,1587r12,83l1753,1757r-11,86l1723,1924r-26,78l1665,2077r-38,72l1585,2217r-45,66l1492,2346r-50,60l1391,2464r-51,56l1241,2625r-47,50l1152,2723r-48,55l1058,2836r-46,58l968,2955r-42,63l2282,3018,2282,xe" filled="f" strokecolor="#ffad6a [1941]">
              <v:path arrowok="t" o:connecttype="custom" o:connectlocs="1449070,0;0,0;4445,57785;12700,114935;24130,168275;38100,217805;54610,264795;73660,307975;95250,347980;119380,384810;144780,419100;172720,450850;202565,480060;234315,507365;266700,532130;300990,554990;336550,575945;373380,594995;410845,612775;449580,628650;488315,643890;527685,657860;567690,671195;607695,683260;648335,694690;845185,749935;882650,761365;919480,773430;952500,788670;985520,810260;1016635,839470;1045210,873760;1070610,913765;1090930,958850;1105535,1007745;1113155,1060450;1113155,1115695;1106170,1170305;1094105,1221740;1077595,1271270;1057275,1318895;1033145,1364615;1006475,1407795;977900,1449705;947420,1489710;915670,1527810;883285,1564640;850900,1600200;788035,1666875;758190,1698625;731520,1729105;701040,1764030;671830,1800860;642620,1837690;614680,1876425;588010,1916430;1449070,1916430;1449070,0" o:connectangles="0,0,0,0,0,0,0,0,0,0,0,0,0,0,0,0,0,0,0,0,0,0,0,0,0,0,0,0,0,0,0,0,0,0,0,0,0,0,0,0,0,0,0,0,0,0,0,0,0,0,0,0,0,0,0,0,0,0"/>
            </v:shape>
            <v:group id="Groupe 1" o:spid="_x0000_s2060" alt="élément décoratif" style="position:absolute;left:52197;top:70256;width:25577;height:30391" coordsize="25577,30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">
              <v:oval id="Cercle" o:spid="_x0000_s2061" style="position:absolute;left:23495;top:17526;width:1016;height:1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" filled="f" strokecolor="#ffad6a [1941]" strokeweight="1pt">
                <v:stroke miterlimit="4" joinstyle="miter"/>
                <v:textbox inset="3pt,3pt,3pt,3pt"/>
              </v:oval>
              <v:oval id="Cercle" o:spid="_x0000_s2062" style="position:absolute;left:24892;top:3937;width:127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063" style="position:absolute;left:23622;top:13716;width:685;height:6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064" style="position:absolute;left:23749;top:9779;width:431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065" style="position:absolute;left:23876;top:5969;width:203;height: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066" style="position:absolute;left:24003;top:2032;width:50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067" style="position:absolute;left:25019;width:2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" filled="f" strokecolor="#ffad6a [1941]" strokeweight="1pt">
                <v:stroke miterlimit="4" joinstyle="miter"/>
                <v:textbox inset="3pt,3pt,3pt,3pt"/>
              </v:oval>
              <v:oval id="Cercle" o:spid="_x0000_s2068" style="position:absolute;left:24638;top:11684;width:584;height: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" filled="f" strokecolor="#ffad6a [1941]" strokeweight="1pt">
                <v:stroke miterlimit="4" joinstyle="miter"/>
                <v:textbox inset="3pt,3pt,3pt,3pt"/>
              </v:oval>
              <v:oval id="Cercle" o:spid="_x0000_s2069" style="position:absolute;left:24511;top:15494;width:914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070" style="position:absolute;left:24765;top:7874;width:330;height: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" filled="f" strokecolor="#ffad6a [1941]" strokeweight="1pt">
                <v:stroke miterlimit="4" joinstyle="miter"/>
                <v:textbox inset="3pt,3pt,3pt,3pt"/>
              </v:oval>
              <v:line id="Ligne" o:spid="_x0000_s2071" style="position:absolute;visibility:visible;mso-wrap-style:square" from="22987,0" to="23114,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" strokecolor="#ffad6a [1941]" strokeweight="1pt">
                <v:stroke miterlimit="4" joinstyle="miter"/>
              </v:line>
              <v:oval id="Cercle" o:spid="_x0000_s2072" style="position:absolute;left:21717;top:13716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073" style="position:absolute;left:22860;top:3937;width:127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074" style="position:absolute;left:22352;top:19431;width:1193;height:1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" filled="f" strokecolor="#ffad6a [1941]" strokeweight="1pt">
                <v:stroke miterlimit="4" joinstyle="miter"/>
                <v:textbox inset="3pt,3pt,3pt,3pt"/>
              </v:oval>
              <v:oval id="Cercle" o:spid="_x0000_s2075" style="position:absolute;left:21844;top:9779;width:381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" filled="f" strokecolor="#ffad6a [1941]" strokeweight="1pt">
                <v:stroke miterlimit="4" joinstyle="miter"/>
                <v:textbox inset="3pt,3pt,3pt,3pt"/>
              </v:oval>
              <v:oval id="Cercle" o:spid="_x0000_s2076" style="position:absolute;left:21844;top:5969;width:177;height: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077" style="position:absolute;left:21463;top:17526;width:939;height:9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078" style="position:absolute;left:22606;top:15621;width:863;height: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079" style="position:absolute;left:22733;top:11684;width:558;height:5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" filled="f" strokecolor="#ffad6a [1941]" strokeweight="1pt">
                <v:stroke miterlimit="4" joinstyle="miter"/>
                <v:textbox inset="3pt,3pt,3pt,3pt"/>
              </v:oval>
              <v:shape id="_x0000_s2080" style="position:absolute;left:24383;top:19303;width:1182;height:1271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" path="m11613,21600v4181,,7897,-2160,9987,-5400l21600,5400c19510,2160,15794,,11613,,5110,,,4752,,10800v,6048,5110,10800,11613,10800xe" filled="f" strokecolor="#ffad6a [1941]" strokeweight="1pt">
                <v:stroke miterlimit="4" joinstyle="miter"/>
                <v:path arrowok="t" o:extrusionok="f" o:connecttype="custom" o:connectlocs="59056,63501;59056,63501;59056,63501;59056,63501" o:connectangles="0,90,180,270"/>
              </v:shape>
              <v:oval id="Cercle" o:spid="_x0000_s2081" style="position:absolute;left:22860;top:7874;width:304;height:3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" filled="f" strokecolor="#ffad6a [1941]" strokeweight="1pt">
                <v:stroke miterlimit="4" joinstyle="miter"/>
                <v:textbox inset="3pt,3pt,3pt,3pt"/>
              </v:oval>
              <v:oval id="Cercle" o:spid="_x0000_s2082" style="position:absolute;left:21971;top:2032;width:50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083" style="position:absolute;left:17399;top:25400;width:1193;height:11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" filled="f" strokecolor="#ffad6a [1941]" strokeweight="1pt">
                <v:stroke miterlimit="4" joinstyle="miter"/>
                <v:textbox inset="3pt,3pt,3pt,3pt"/>
              </v:oval>
              <v:oval id="Cercle" o:spid="_x0000_s2084" style="position:absolute;left:18288;top:27178;width:1473;height:14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085" style="position:absolute;left:19304;top:25273;width:1371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" filled="f" strokecolor="#ffad6a [1941]" strokeweight="1pt">
                <v:stroke miterlimit="4" joinstyle="miter"/>
                <v:textbox inset="3pt,3pt,3pt,3pt"/>
              </v:oval>
              <v:oval id="Cercle" o:spid="_x0000_s2086" style="position:absolute;left:21336;top:21336;width:1270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" filled="f" strokecolor="#ffad6a [1941]" strokeweight="1pt">
                <v:stroke miterlimit="4" joinstyle="miter"/>
                <v:textbox inset="3pt,3pt,3pt,3pt"/>
              </v:oval>
              <v:oval id="Cercle" o:spid="_x0000_s2087" style="position:absolute;left:20320;top:23241;width:1397;height:1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" filled="f" strokecolor="#ffad6a [1941]" strokeweight="1pt">
                <v:stroke miterlimit="4" joinstyle="miter"/>
                <v:textbox inset="3pt,3pt,3pt,3pt"/>
              </v:oval>
              <v:shape id="_x0000_s2088" style="position:absolute;left:17399;top:29337;width:1320;height:10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" path="m21600,13533c21600,5986,16823,,10800,,4777,,,5985,,13533v,3122,831,5985,2285,8067l19523,21600v1246,-2342,2077,-5205,2077,-8067xe" filled="f" strokecolor="#ffad6a [1941]" strokeweight="1pt">
                <v:stroke miterlimit="4" joinstyle="miter"/>
                <v:path arrowok="t" o:extrusionok="f" o:connecttype="custom" o:connectlocs="66041,52705;66041,52705;66041,52705;66041,52705" o:connectangles="0,90,180,270"/>
              </v:shape>
              <v:shape id="_x0000_s2089" style="position:absolute;left:25272;top:21463;width:293;height:1155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" path="m,10681v,4510,8452,8308,21600,10919l21600,c8452,2374,,6171,,10681xe" filled="f" strokecolor="#ffad6a [1941]" strokeweight="1pt">
                <v:stroke miterlimit="4" joinstyle="miter"/>
                <v:path arrowok="t" o:extrusionok="f" o:connecttype="custom" o:connectlocs="14606,57785;14606,57785;14606,57785;14606,57785" o:connectangles="0,90,180,270"/>
              </v:shape>
              <v:oval id="Cercle" o:spid="_x0000_s2090" style="position:absolute;left:18415;top:23368;width:1270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091" style="position:absolute;left:16383;top:27305;width:1270;height:1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092" style="position:absolute;left:22225;top:23241;width:1549;height:1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" filled="f" strokecolor="#ffad6a [1941]" strokeweight="1pt">
                <v:stroke miterlimit="4" joinstyle="miter"/>
                <v:textbox inset="3pt,3pt,3pt,3pt"/>
              </v:oval>
              <v:shape id="_x0000_s2093" style="position:absolute;left:24129;top:23114;width:1385;height:1664;visibility:visible;mso-wrap-style:square;v-text-anchor:middle" coordsize="21600,214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" path="m,10641v,5891,5747,10800,13079,10800c16448,21441,19420,20459,21600,18823r,-16200c19222,986,16250,5,13079,5,5747,-159,,4586,,10641xe" filled="f" strokecolor="#ffad6a [1941]" strokeweight="1pt">
                <v:stroke miterlimit="4" joinstyle="miter"/>
                <v:path arrowok="t" o:extrusionok="f" o:connecttype="custom" o:connectlocs="69216,83201;69216,83201;69216,83201;69216,83201" o:connectangles="0,90,180,270"/>
              </v:shape>
              <v:oval id="Cercle" o:spid="_x0000_s2094" style="position:absolute;left:23114;top:25146;width:1727;height:1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" filled="f" strokecolor="#ffad6a [1941]" strokeweight="1pt">
                <v:stroke miterlimit="4" joinstyle="miter"/>
                <v:textbox inset="3pt,3pt,3pt,3pt"/>
              </v:oval>
              <v:shape id="_x0000_s2095" style="position:absolute;left:25018;top:25146;width:496;height:1651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" path="m,10800v,4652,8862,8640,21600,10800l21600,c8862,1994,,6148,,10800xe" filled="f" strokecolor="#ffad6a [1941]" strokeweight="1pt">
                <v:stroke miterlimit="4" joinstyle="miter"/>
                <v:path arrowok="t" o:extrusionok="f" o:connecttype="custom" o:connectlocs="24766,82550;24766,82550;24766,82550;24766,82550" o:connectangles="0,90,180,270"/>
              </v:shape>
              <v:shape id="_x0000_s2096" style="position:absolute;left:24002;top:26923;width:1575;height:2071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" path="m,10866v,5963,6271,10734,14110,10734c16897,21600,19510,20937,21600,19877r,-18154c19510,663,16897,,14110,,6271,132,,4903,,10866xe" filled="f" strokecolor="#ffad6a [1941]" strokeweight="1pt">
                <v:stroke miterlimit="4" joinstyle="miter"/>
                <v:path arrowok="t" o:extrusionok="f" o:connecttype="custom" o:connectlocs="78741,103506;78741,103506;78741,103506;78741,103506" o:connectangles="0,90,180,270"/>
              </v:shape>
              <v:shape id="_x0000_s2097" style="position:absolute;left:22986;top:28956;width:2541;height:140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" path="m16416,20432v108,390,108,779,216,1168l21600,21600,21600,c19116,1946,17172,5838,16416,10508,15336,4476,12204,195,8424,195,3780,195,,7005,,15373v,2141,216,4281,756,6032l16092,21405v108,-194,216,-583,324,-973xe" filled="f" strokecolor="#ffad6a [1941]" strokeweight="1pt">
                <v:stroke miterlimit="4" joinstyle="miter"/>
                <v:path arrowok="t" o:extrusionok="f" o:connecttype="custom" o:connectlocs="127001,70486;127001,70486;127001,70486;127001,70486" o:connectangles="0,90,180,270"/>
              </v:shape>
              <v:shape id="_x0000_s2098" style="position:absolute;left:21081;top:29082;width:1753;height:1271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" path="m21600,14904c21600,6696,16748,,10800,,4852,,,6696,,14904v,2376,470,4752,1252,6696l20348,21600v782,-1944,1252,-4320,1252,-6696xe" filled="f" strokecolor="#ffad6a [1941]" strokeweight="1pt">
                <v:stroke miterlimit="4" joinstyle="miter"/>
                <v:path arrowok="t" o:extrusionok="f" o:connecttype="custom" o:connectlocs="87631,63501;87631,63501;87631,63501;87631,63501" o:connectangles="0,90,180,270"/>
              </v:shape>
              <v:oval id="Cercle" o:spid="_x0000_s2099" style="position:absolute;left:22098;top:27051;width:1879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100" style="position:absolute;left:20193;top:27178;width:1676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101" style="position:absolute;left:23241;top:21336;width:1371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shape id="_x0000_s2102" style="position:absolute;left:19177;top:29210;width:1524;height:1155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" path="m21600,14242c21600,6409,16740,,10800,,4860,,,6409,,14242v,2848,540,5222,1620,7358l19980,21600v1080,-2136,1620,-4747,1620,-7358xe" filled="f" strokecolor="#ffad6a [1941]" strokeweight="1pt">
                <v:stroke miterlimit="4" joinstyle="miter"/>
                <v:path arrowok="t" o:extrusionok="f" o:connecttype="custom" o:connectlocs="76200,57785;76200,57785;76200,57785;76200,57785" o:connectangles="0,90,180,270"/>
              </v:shape>
              <v:oval id="Cercle" o:spid="_x0000_s2103" style="position:absolute;left:21209;top:25146;width:1549;height:15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104" style="position:absolute;left:18796;top:11811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" filled="f" strokecolor="#ffad6a [1941]" strokeweight="1pt">
                <v:stroke miterlimit="4" joinstyle="miter"/>
                <v:textbox inset="3pt,3pt,3pt,3pt"/>
              </v:oval>
              <v:oval id="Cercle" o:spid="_x0000_s2105" style="position:absolute;left:16891;top:7874;width:203;height: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" filled="f" strokecolor="#ffad6a [1941]" strokeweight="1pt">
                <v:stroke miterlimit="4" joinstyle="miter"/>
                <v:textbox inset="3pt,3pt,3pt,3pt"/>
              </v:oval>
              <v:oval id="Cercle" o:spid="_x0000_s2106" style="position:absolute;left:15494;top:25400;width:1016;height:10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" filled="f" strokecolor="#ffad6a [1941]" strokeweight="1pt">
                <v:stroke miterlimit="4" joinstyle="miter"/>
                <v:textbox inset="3pt,3pt,3pt,3pt"/>
              </v:oval>
              <v:oval id="Cercle" o:spid="_x0000_s2107" style="position:absolute;left:15748;top:17653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108" style="position:absolute;left:15621;top:21590;width:838;height: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109" style="position:absolute;left:15748;top:13843;width:431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110" style="position:absolute;left:17018;top:4064;width:50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" filled="f" strokecolor="#ffad6a [1941]" strokeweight="1pt">
                <v:stroke miterlimit="4" joinstyle="miter"/>
                <v:textbox inset="3pt,3pt,3pt,3pt"/>
              </v:oval>
              <v:oval id="Cercle" o:spid="_x0000_s2111" style="position:absolute;left:16637;top:15748;width:609;height: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" filled="f" strokecolor="#ffad6a [1941]" strokeweight="1pt">
                <v:stroke miterlimit="4" joinstyle="miter"/>
                <v:textbox inset="3pt,3pt,3pt,3pt"/>
              </v:oval>
              <v:oval id="Cercle" o:spid="_x0000_s2112" style="position:absolute;left:16510;top:23368;width:1092;height:10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" filled="f" strokecolor="#ffad6a [1941]" strokeweight="1pt">
                <v:stroke miterlimit="4" joinstyle="miter"/>
                <v:textbox inset="3pt,3pt,3pt,3pt"/>
              </v:oval>
              <v:oval id="Cercle" o:spid="_x0000_s2113" style="position:absolute;left:17907;top:5969;width:127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114" style="position:absolute;left:16510;top:19558;width:863;height: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" filled="f" strokecolor="#ffad6a [1941]" strokeweight="1pt">
                <v:stroke miterlimit="4" joinstyle="miter"/>
                <v:textbox inset="3pt,3pt,3pt,3pt"/>
              </v:oval>
              <v:oval id="Cercle" o:spid="_x0000_s2115" style="position:absolute;left:14605;top:19558;width:736;height: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116" style="position:absolute;left:18034;top:2032;width:2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" filled="f" strokecolor="#ffad6a [1941]" strokeweight="1pt">
                <v:stroke miterlimit="4" joinstyle="miter"/>
                <v:textbox inset="3pt,3pt,3pt,3pt"/>
              </v:oval>
              <v:oval id="Cercle" o:spid="_x0000_s2117" style="position:absolute;left:14859;top:11811;width:330;height: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118" style="position:absolute;left:14732;top:15748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" filled="f" strokecolor="#ffad6a [1941]" strokeweight="1pt">
                <v:stroke miterlimit="4" joinstyle="miter"/>
                <v:textbox inset="3pt,3pt,3pt,3pt"/>
              </v:oval>
              <v:oval id="Cercle" o:spid="_x0000_s2119" style="position:absolute;left:14986;top:8001;width:152;height: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" filled="f" strokecolor="#ffad6a [1941]" strokeweight="1pt">
                <v:stroke miterlimit="4" joinstyle="miter"/>
                <v:textbox inset="3pt,3pt,3pt,3pt"/>
              </v:oval>
              <v:oval id="Cercle" o:spid="_x0000_s2120" style="position:absolute;left:14986;top:4064;width:2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121" style="position:absolute;left:15875;top:9906;width:228;height:2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" filled="f" strokecolor="#ffad6a [1941]" strokeweight="1pt">
                <v:stroke miterlimit="4" joinstyle="miter"/>
                <v:textbox inset="3pt,3pt,3pt,3pt"/>
              </v:oval>
              <v:line id="Ligne" o:spid="_x0000_s2122" style="position:absolute;visibility:visible;mso-wrap-style:square" from="16002,2032" to="16129,21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" strokecolor="#ffad6a [1941]" strokeweight="1pt">
                <v:stroke miterlimit="4" joinstyle="miter"/>
              </v:line>
              <v:oval id="Cercle" o:spid="_x0000_s2123" style="position:absolute;left:20447;top:19431;width:1092;height:10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124" style="position:absolute;left:14478;top:23495;width:939;height:9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" filled="f" strokecolor="#ffad6a [1941]" strokeweight="1pt">
                <v:stroke miterlimit="4" joinstyle="miter"/>
                <v:textbox inset="3pt,3pt,3pt,3pt"/>
              </v:oval>
              <v:oval id="Cercle" o:spid="_x0000_s2125" style="position:absolute;left:14478;top:27432;width:1092;height:10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" filled="f" strokecolor="#ffad6a [1941]" strokeweight="1pt">
                <v:stroke miterlimit="4" joinstyle="miter"/>
                <v:textbox inset="3pt,3pt,3pt,3pt"/>
              </v:oval>
              <v:oval id="Cercle" o:spid="_x0000_s2126" style="position:absolute;left:16002;top:5969;width:76;height: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127" style="position:absolute;left:19431;top:21463;width:1117;height:11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" filled="f" strokecolor="#ffad6a [1941]" strokeweight="1pt">
                <v:stroke miterlimit="4" joinstyle="miter"/>
                <v:textbox inset="3pt,3pt,3pt,3pt"/>
              </v:oval>
              <v:oval id="Cercle" o:spid="_x0000_s2128" style="position:absolute;left:19939;top:2032;width:2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" filled="f" strokecolor="#ffad6a [1941]" strokeweight="1pt">
                <v:stroke miterlimit="4" joinstyle="miter"/>
                <v:textbox inset="3pt,3pt,3pt,3pt"/>
              </v:oval>
              <v:oval id="Cercle" o:spid="_x0000_s2129" style="position:absolute;left:19685;top:13716;width:558;height:5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130" style="position:absolute;left:19812;top:9906;width:330;height: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131" style="position:absolute;left:20955;top:3937;width:101;height:1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132" style="position:absolute;left:19558;top:17526;width:838;height: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line id="Ligne" o:spid="_x0000_s2133" style="position:absolute;visibility:visible;mso-wrap-style:square" from="20955,0" to="21082,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" strokecolor="#ffad6a [1941]" strokeweight="1pt">
                <v:stroke miterlimit="4" joinstyle="miter"/>
              </v:line>
              <v:oval id="Cercle" o:spid="_x0000_s2134" style="position:absolute;left:20701;top:11811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135" style="position:absolute;left:17907;top:9906;width:279;height:2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136" style="position:absolute;left:20828;top:7874;width:279;height:2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137" style="position:absolute;left:20574;top:15621;width:787;height: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" filled="f" strokecolor="#ffad6a [1941]" strokeweight="1pt">
                <v:stroke miterlimit="4" joinstyle="miter"/>
                <v:textbox inset="3pt,3pt,3pt,3pt"/>
              </v:oval>
              <v:oval id="Cercle" o:spid="_x0000_s2138" style="position:absolute;left:17526;top:21463;width:990;height:9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" filled="f" strokecolor="#ffad6a [1941]" strokeweight="1pt">
                <v:stroke miterlimit="4" joinstyle="miter"/>
                <v:textbox inset="3pt,3pt,3pt,3pt"/>
              </v:oval>
              <v:oval id="Cercle" o:spid="_x0000_s2139" style="position:absolute;left:18923;top:7874;width:228;height:2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" filled="f" strokecolor="#ffad6a [1941]" strokeweight="1pt">
                <v:stroke miterlimit="4" joinstyle="miter"/>
                <v:textbox inset="3pt,3pt,3pt,3pt"/>
              </v:oval>
              <v:oval id="Cercle" o:spid="_x0000_s2140" style="position:absolute;left:17653;top:17653;width:736;height: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" filled="f" strokecolor="#ffad6a [1941]" strokeweight="1pt">
                <v:stroke miterlimit="4" joinstyle="miter"/>
                <v:textbox inset="3pt,3pt,3pt,3pt"/>
              </v:oval>
              <v:oval id="Cercle" o:spid="_x0000_s2141" style="position:absolute;left:17780;top:13716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shape id="_x0000_s2142" style="position:absolute;left:15494;top:29336;width:1117;height:95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" path="m21600,12672c21600,5472,16691,,10800,,4664,,,5760,,12672v,3456,1227,6624,3191,8928l18655,21600v1718,-2304,2945,-5472,2945,-8928xe" filled="f" strokecolor="#ffad6a [1941]" strokeweight="1pt">
                <v:stroke miterlimit="4" joinstyle="miter"/>
                <v:path arrowok="t" o:extrusionok="f" o:connecttype="custom" o:connectlocs="55881,47626;55881,47626;55881,47626;55881,47626" o:connectangles="0,90,180,270"/>
              </v:shape>
              <v:oval id="Cercle" o:spid="_x0000_s2143" style="position:absolute;left:18542;top:19431;width:990;height:9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" filled="f" strokecolor="#ffad6a [1941]" strokeweight="1pt">
                <v:stroke miterlimit="4" joinstyle="miter"/>
                <v:textbox inset="3pt,3pt,3pt,3pt"/>
              </v:oval>
              <v:oval id="Cercle" o:spid="_x0000_s2144" style="position:absolute;left:18923;top:3937;width:76;height: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" filled="f" strokecolor="#ffad6a [1941]" strokeweight="1pt">
                <v:stroke miterlimit="4" joinstyle="miter"/>
                <v:textbox inset="3pt,3pt,3pt,3pt"/>
              </v:oval>
              <v:oval id="Cercle" o:spid="_x0000_s2145" style="position:absolute;left:18669;top:15621;width:685;height:6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146" style="position:absolute;left:19939;top:5969;width:152;height: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147" style="position:absolute;left:16764;top:11811;width:381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" filled="f" strokecolor="#ffad6a [1941]" strokeweight="1pt">
                <v:stroke miterlimit="4" joinstyle="miter"/>
                <v:textbox inset="3pt,3pt,3pt,3pt"/>
              </v:oval>
              <v:oval id="Cercle" o:spid="_x0000_s2148" style="position:absolute;left:5842;top:29845;width:330;height: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" filled="f" strokecolor="#ffad6a [1941]" strokeweight="1pt">
                <v:stroke miterlimit="4" joinstyle="miter"/>
                <v:textbox inset="3pt,3pt,3pt,3pt"/>
              </v:oval>
              <v:oval id="Cercle" o:spid="_x0000_s2149" style="position:absolute;left:4064;top:13970;width:2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" filled="f" strokecolor="#ffad6a [1941]" strokeweight="1pt">
                <v:stroke miterlimit="4" joinstyle="miter"/>
                <v:textbox inset="3pt,3pt,3pt,3pt"/>
              </v:oval>
              <v:oval id="Cercle" o:spid="_x0000_s2150" style="position:absolute;left:4953;top:16002;width:101;height:1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151" style="position:absolute;left:5969;top:21844;width:228;height:2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152" style="position:absolute;left:5842;top:25781;width:304;height:3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" filled="f" strokecolor="#ffad6a [1941]" strokeweight="1pt">
                <v:stroke miterlimit="4" joinstyle="miter"/>
                <v:textbox inset="3pt,3pt,3pt,3pt"/>
              </v:oval>
              <v:oval id="Cercle" o:spid="_x0000_s2153" style="position:absolute;left:4953;top:11938;width:50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" filled="f" strokecolor="#ffad6a [1941]" strokeweight="1pt">
                <v:stroke miterlimit="4" joinstyle="miter"/>
                <v:textbox inset="3pt,3pt,3pt,3pt"/>
              </v:oval>
              <v:oval id="Cercle" o:spid="_x0000_s2154" style="position:absolute;left:4826;top:27813;width:330;height: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" filled="f" strokecolor="#ffad6a [1941]" strokeweight="1pt">
                <v:stroke miterlimit="4" joinstyle="miter"/>
                <v:textbox inset="3pt,3pt,3pt,3pt"/>
              </v:oval>
              <v:oval id="Cercle" o:spid="_x0000_s2155" style="position:absolute;left:4064;top:17907;width:76;height: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" filled="f" strokecolor="#ffad6a [1941]" strokeweight="1pt">
                <v:stroke miterlimit="4" joinstyle="miter"/>
                <v:textbox inset="3pt,3pt,3pt,3pt"/>
              </v:oval>
              <v:oval id="Cercle" o:spid="_x0000_s2156" style="position:absolute;left:4953;top:19939;width:203;height: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" filled="f" strokecolor="#ffad6a [1941]" strokeweight="1pt">
                <v:stroke miterlimit="4" joinstyle="miter"/>
                <v:textbox inset="3pt,3pt,3pt,3pt"/>
              </v:oval>
              <v:oval id="Cercle" o:spid="_x0000_s2157" style="position:absolute;left:4953;top:23876;width:279;height:2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158" style="position:absolute;left:5969;top:17907;width:152;height: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line id="Ligne" o:spid="_x0000_s2159" style="position:absolute;visibility:visible;mso-wrap-style:square" from="6985,8001" to="7112,8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" strokecolor="#ffad6a [1941]" strokeweight="1pt">
                <v:stroke miterlimit="4" joinstyle="miter"/>
              </v:line>
              <v:oval id="Cercle" o:spid="_x0000_s2160" style="position:absolute;left:6985;top:15875;width:177;height: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" filled="f" strokecolor="#ffad6a [1941]" strokeweight="1pt">
                <v:stroke miterlimit="4" joinstyle="miter"/>
                <v:textbox inset="3pt,3pt,3pt,3pt"/>
              </v:oval>
              <v:oval id="Cercle" o:spid="_x0000_s2161" style="position:absolute;left:6985;top:11938;width:76;height: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" filled="f" strokecolor="#ffad6a [1941]" strokeweight="1pt">
                <v:stroke miterlimit="4" joinstyle="miter"/>
                <v:textbox inset="3pt,3pt,3pt,3pt"/>
              </v:oval>
              <v:oval id="Cercle" o:spid="_x0000_s2162" style="position:absolute;left:7874;top:25781;width:431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" filled="f" strokecolor="#ffad6a [1941]" strokeweight="1pt">
                <v:stroke miterlimit="4" joinstyle="miter"/>
                <v:textbox inset="3pt,3pt,3pt,3pt"/>
              </v:oval>
              <v:oval id="Cercle" o:spid="_x0000_s2163" style="position:absolute;left:7747;top:29718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" filled="f" strokecolor="#ffad6a [1941]" strokeweight="1pt">
                <v:stroke miterlimit="4" joinstyle="miter"/>
                <v:textbox inset="3pt,3pt,3pt,3pt"/>
              </v:oval>
              <v:oval id="Cercle" o:spid="_x0000_s2164" style="position:absolute;left:5969;top:13970;width:76;height: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" filled="f" strokecolor="#ffad6a [1941]" strokeweight="1pt">
                <v:stroke miterlimit="4" joinstyle="miter"/>
                <v:textbox inset="3pt,3pt,3pt,3pt"/>
              </v:oval>
              <v:oval id="Cercle" o:spid="_x0000_s2165" style="position:absolute;left:6858;top:19812;width:279;height:2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166" style="position:absolute;left:6858;top:27686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line id="Ligne" o:spid="_x0000_s2167" style="position:absolute;visibility:visible;mso-wrap-style:square" from="6096,10033" to="6223,10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" strokecolor="#ffad6a [1941]" strokeweight="1pt">
                <v:stroke miterlimit="4" joinstyle="miter"/>
              </v:line>
              <v:oval id="Cercle" o:spid="_x0000_s2168" style="position:absolute;left:6858;top:23749;width:381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169" style="position:absolute;left:1016;top:16002;width:2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" filled="f" strokecolor="#ffad6a [1941]" strokeweight="1pt">
                <v:stroke miterlimit="4" joinstyle="miter"/>
                <v:textbox inset="3pt,3pt,3pt,3pt"/>
              </v:oval>
              <v:oval id="Cercle" o:spid="_x0000_s2170" style="position:absolute;left:1016;top:27940;width:127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shape id="_x0000_s2171" style="position:absolute;left:25399;top:17653;width:89;height:60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" path="m21600,21600l21600,c6172,3150,,6750,,10800v,4050,6172,7650,21600,10800xe" filled="f" strokecolor="#ffad6a [1941]" strokeweight="1pt">
                <v:stroke miterlimit="4" joinstyle="miter"/>
                <v:path arrowok="t" o:extrusionok="f" o:connecttype="custom" o:connectlocs="4446,30481;4446,30481;4446,30481;4446,30481" o:connectangles="0,90,180,270"/>
              </v:shape>
              <v:oval id="Cercle" o:spid="_x0000_s2172" style="position:absolute;left:7874;top:21844;width:330;height: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173" style="position:absolute;left:1016;top:19939;width:50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" filled="f" strokecolor="#ffad6a [1941]" strokeweight="1pt">
                <v:stroke miterlimit="4" joinstyle="miter"/>
                <v:textbox inset="3pt,3pt,3pt,3pt"/>
              </v:oval>
              <v:oval id="Cercle" o:spid="_x0000_s2174" style="position:absolute;top:21971;width:2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line id="Ligne" o:spid="_x0000_s2175" style="position:absolute;visibility:visible;mso-wrap-style:square" from="0,18034" to="127,18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" strokecolor="#ffad6a [1941]" strokeweight="1pt">
                <v:stroke miterlimit="4" joinstyle="miter"/>
              </v:line>
              <v:shape id="_x0000_s2176" style="position:absolute;left:13589;top:29463;width:939;height:8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" path="m21600,11753c21600,5400,16638,,10800,,4962,,,5400,,11753v,4129,2043,7941,5254,9847l16346,21600v2919,-1906,5254,-5718,5254,-9847xe" filled="f" strokecolor="#ffad6a [1941]" strokeweight="1pt">
                <v:stroke miterlimit="4" joinstyle="miter"/>
                <v:path arrowok="t" o:extrusionok="f" o:connecttype="custom" o:connectlocs="46991,43181;46991,43181;46991,43181;46991,43181" o:connectangles="0,90,180,270"/>
              </v:shape>
              <v:oval id="Cercle" o:spid="_x0000_s2177" style="position:absolute;top:29972;width:76;height: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" filled="f" strokecolor="#ffad6a [1941]" strokeweight="1pt">
                <v:stroke miterlimit="4" joinstyle="miter"/>
                <v:textbox inset="3pt,3pt,3pt,3pt"/>
              </v:oval>
              <v:oval id="Cercle" o:spid="_x0000_s2178" style="position:absolute;left:2032;top:29845;width:152;height: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179" style="position:absolute;top:25908;width:50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" filled="f" strokecolor="#ffad6a [1941]" strokeweight="1pt">
                <v:stroke miterlimit="4" joinstyle="miter"/>
                <v:textbox inset="3pt,3pt,3pt,3pt"/>
              </v:oval>
              <v:oval id="Cercle" o:spid="_x0000_s2180" style="position:absolute;left:3937;top:29845;width:228;height:2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" filled="f" strokecolor="#ffad6a [1941]" strokeweight="1pt">
                <v:stroke miterlimit="4" joinstyle="miter"/>
                <v:textbox inset="3pt,3pt,3pt,3pt"/>
              </v:oval>
              <v:line id="Ligne" o:spid="_x0000_s2181" style="position:absolute;visibility:visible;mso-wrap-style:square" from="3048,12065" to="3175,12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" strokecolor="#ffad6a [1941]" strokeweight="1pt">
                <v:stroke miterlimit="4" joinstyle="miter"/>
              </v:line>
              <v:oval id="Cercle" o:spid="_x0000_s2182" style="position:absolute;left:3048;top:16002;width:50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" filled="f" strokecolor="#ffad6a [1941]" strokeweight="1pt">
                <v:stroke miterlimit="4" joinstyle="miter"/>
                <v:textbox inset="3pt,3pt,3pt,3pt"/>
              </v:oval>
              <v:oval id="Cercle" o:spid="_x0000_s2183" style="position:absolute;left:3937;top:25908;width:203;height: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184" style="position:absolute;left:2921;top:19939;width:127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" filled="f" strokecolor="#ffad6a [1941]" strokeweight="1pt">
                <v:stroke miterlimit="4" joinstyle="miter"/>
                <v:textbox inset="3pt,3pt,3pt,3pt"/>
              </v:oval>
              <v:oval id="Cercle" o:spid="_x0000_s2185" style="position:absolute;left:3937;top:21844;width:152;height: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" filled="f" strokecolor="#ffad6a [1941]" strokeweight="1pt">
                <v:stroke miterlimit="4" joinstyle="miter"/>
                <v:textbox inset="3pt,3pt,3pt,3pt"/>
              </v:oval>
              <v:oval id="Cercle" o:spid="_x0000_s2186" style="position:absolute;left:2032;top:18034;width:2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" filled="f" strokecolor="#ffad6a [1941]" strokeweight="1pt">
                <v:stroke miterlimit="4" joinstyle="miter"/>
                <v:textbox inset="3pt,3pt,3pt,3pt"/>
              </v:oval>
              <v:oval id="Cercle" o:spid="_x0000_s2187" style="position:absolute;left:2032;top:25908;width:127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188" style="position:absolute;left:2921;top:23876;width:177;height: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" filled="f" strokecolor="#ffad6a [1941]" strokeweight="1pt">
                <v:stroke miterlimit="4" joinstyle="miter"/>
                <v:textbox inset="3pt,3pt,3pt,3pt"/>
              </v:oval>
              <v:oval id="Cercle" o:spid="_x0000_s2189" style="position:absolute;left:2032;top:21971;width:76;height: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" filled="f" strokecolor="#ffad6a [1941]" strokeweight="1pt">
                <v:stroke miterlimit="4" joinstyle="miter"/>
                <v:textbox inset="3pt,3pt,3pt,3pt"/>
              </v:oval>
              <v:oval id="Cercle" o:spid="_x0000_s2190" style="position:absolute;left:2921;top:27813;width:228;height:2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191" style="position:absolute;left:1016;top:23876;width:101;height:1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192" style="position:absolute;left:12065;top:5969;width:2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193" style="position:absolute;left:11938;top:9906;width:127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" filled="f" strokecolor="#ffad6a [1941]" strokeweight="1pt">
                <v:stroke miterlimit="4" joinstyle="miter"/>
                <v:textbox inset="3pt,3pt,3pt,3pt"/>
              </v:oval>
              <v:oval id="Cercle" o:spid="_x0000_s2194" style="position:absolute;left:11938;top:13843;width:254;height:2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" filled="f" strokecolor="#ffad6a [1941]" strokeweight="1pt">
                <v:stroke miterlimit="4" joinstyle="miter"/>
                <v:textbox inset="3pt,3pt,3pt,3pt"/>
              </v:oval>
              <v:oval id="Cercle" o:spid="_x0000_s2195" style="position:absolute;left:12573;top:23622;width:787;height:7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196" style="position:absolute;left:12573;top:27559;width:914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197" style="position:absolute;left:11684;top:25654;width:685;height:6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198" style="position:absolute;left:11684;top:29591;width:762;height: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" filled="f" strokecolor="#ffad6a [1941]" strokeweight="1pt">
                <v:stroke miterlimit="4" joinstyle="miter"/>
                <v:textbox inset="3pt,3pt,3pt,3pt"/>
              </v:oval>
              <v:oval id="Cercle" o:spid="_x0000_s2199" style="position:absolute;left:11811;top:17780;width:431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" filled="f" strokecolor="#ffad6a [1941]" strokeweight="1pt">
                <v:stroke miterlimit="4" joinstyle="miter"/>
                <v:textbox inset="3pt,3pt,3pt,3pt"/>
              </v:oval>
              <v:oval id="Cercle" o:spid="_x0000_s2200" style="position:absolute;left:12700;top:19685;width:609;height: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" filled="f" strokecolor="#ffad6a [1941]" strokeweight="1pt">
                <v:stroke miterlimit="4" joinstyle="miter"/>
                <v:textbox inset="3pt,3pt,3pt,3pt"/>
              </v:oval>
              <v:oval id="Cercle" o:spid="_x0000_s2201" style="position:absolute;left:11684;top:21717;width:558;height:5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" filled="f" strokecolor="#ffad6a [1941]" strokeweight="1pt">
                <v:stroke miterlimit="4" joinstyle="miter"/>
                <v:textbox inset="3pt,3pt,3pt,3pt"/>
              </v:oval>
              <v:oval id="Cercle" o:spid="_x0000_s2202" style="position:absolute;left:13589;top:25527;width:863;height: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203" style="position:absolute;left:7874;top:17907;width:228;height:2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204" style="position:absolute;left:13716;top:17780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205" style="position:absolute;left:13716;top:21590;width:685;height:6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" filled="f" strokecolor="#ffad6a [1941]" strokeweight="1pt">
                <v:stroke miterlimit="4" joinstyle="miter"/>
                <v:textbox inset="3pt,3pt,3pt,3pt"/>
              </v:oval>
              <v:oval id="Cercle" o:spid="_x0000_s2206" style="position:absolute;left:13970;top:5969;width:50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" filled="f" strokecolor="#ffad6a [1941]" strokeweight="1pt">
                <v:stroke miterlimit="4" joinstyle="miter"/>
                <v:textbox inset="3pt,3pt,3pt,3pt"/>
              </v:oval>
              <v:oval id="Cercle" o:spid="_x0000_s2207" style="position:absolute;left:13970;top:9906;width:177;height: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208" style="position:absolute;left:12827;top:15748;width:431;height: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" filled="f" strokecolor="#ffad6a [1941]" strokeweight="1pt">
                <v:stroke miterlimit="4" joinstyle="miter"/>
                <v:textbox inset="3pt,3pt,3pt,3pt"/>
              </v:oval>
              <v:oval id="Cercle" o:spid="_x0000_s2209" style="position:absolute;left:12827;top:11938;width:254;height:2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210" style="position:absolute;left:12954;top:4064;width:25;height: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" filled="f" strokecolor="#ffad6a [1941]" strokeweight="1pt">
                <v:stroke miterlimit="4" joinstyle="miter"/>
                <v:textbox inset="3pt,3pt,3pt,3pt"/>
              </v:oval>
              <v:oval id="Cercle" o:spid="_x0000_s2211" style="position:absolute;left:10922;top:11938;width:177;height: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212" style="position:absolute;left:12954;top:8001;width:101;height:1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" filled="f" strokecolor="#ffad6a [1941]" strokeweight="1pt">
                <v:stroke miterlimit="4" joinstyle="miter"/>
                <v:textbox inset="3pt,3pt,3pt,3pt"/>
              </v:oval>
              <v:oval id="Cercle" o:spid="_x0000_s2213" style="position:absolute;left:13843;top:13843;width:330;height: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214" style="position:absolute;left:8890;top:19812;width:381;height: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215" style="position:absolute;left:8890;top:15875;width:254;height:2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216" style="position:absolute;left:9779;top:25654;width:558;height:5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217" style="position:absolute;left:9017;top:11938;width:127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218" style="position:absolute;left:9779;top:29591;width:609;height: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" filled="f" strokecolor="#ffad6a [1941]" strokeweight="1pt">
                <v:stroke miterlimit="4" joinstyle="miter"/>
                <v:textbox inset="3pt,3pt,3pt,3pt"/>
              </v:oval>
              <v:oval id="Cercle" o:spid="_x0000_s2219" style="position:absolute;left:9017;top:8001;width:50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" filled="f" strokecolor="#ffad6a [1941]" strokeweight="1pt">
                <v:stroke miterlimit="4" joinstyle="miter"/>
                <v:textbox inset="3pt,3pt,3pt,3pt"/>
              </v:oval>
              <v:oval id="Cercle" o:spid="_x0000_s2220" style="position:absolute;left:8001;top:13970;width:127;height:1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221" style="position:absolute;left:8001;top:10033;width:50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" filled="f" strokecolor="#ffad6a [1941]" strokeweight="1pt">
                <v:stroke miterlimit="4" joinstyle="miter"/>
                <v:textbox inset="3pt,3pt,3pt,3pt"/>
              </v:oval>
              <v:oval id="Cercle" o:spid="_x0000_s2222" style="position:absolute;left:8763;top:27686;width:584;height: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223" style="position:absolute;left:8763;top:23749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" filled="f" strokecolor="#ffad6a [1941]" strokeweight="1pt">
                <v:stroke miterlimit="4" joinstyle="miter"/>
                <v:textbox inset="3pt,3pt,3pt,3pt"/>
              </v:oval>
              <v:oval id="Cercle" o:spid="_x0000_s2224" style="position:absolute;left:10922;top:8001;width:76;height: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225" style="position:absolute;left:10668;top:23622;width:635;height:6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" filled="f" strokecolor="#ffad6a [1941]" strokeweight="1pt">
                <v:stroke miterlimit="4" joinstyle="miter"/>
                <v:textbox inset="3pt,3pt,3pt,3pt"/>
              </v:oval>
              <v:oval id="Cercle" o:spid="_x0000_s2226" style="position:absolute;left:10795;top:19685;width:508;height: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227" style="position:absolute;left:10668;top:27559;width:736;height: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" filled="f" strokecolor="#ffad6a [1941]" strokeweight="1pt">
                <v:stroke miterlimit="4" joinstyle="miter"/>
                <v:textbox inset="3pt,3pt,3pt,3pt"/>
              </v:oval>
              <v:oval id="Cercle" o:spid="_x0000_s2228" style="position:absolute;left:10795;top:15875;width:330;height: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" filled="f" strokecolor="#ffad6a [1941]" strokeweight="1pt">
                <v:stroke miterlimit="4" joinstyle="miter"/>
                <v:textbox inset="3pt,3pt,3pt,3pt"/>
              </v:oval>
              <v:oval id="Cercle" o:spid="_x0000_s2229" style="position:absolute;left:9906;top:17780;width:330;height: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230" style="position:absolute;left:9906;top:13970;width:177;height:1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oval id="Cercle" o:spid="_x0000_s2231" style="position:absolute;left:9779;top:21717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" filled="f" strokecolor="#ffad6a [1941]" strokeweight="1pt">
                <v:stroke miterlimit="4" joinstyle="miter"/>
                <v:textbox inset="3pt,3pt,3pt,3pt"/>
              </v:oval>
              <v:line id="Ligne" o:spid="_x0000_s2232" style="position:absolute;visibility:visible;mso-wrap-style:square" from="10033,5969" to="10160,6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" strokecolor="#ffad6a [1941]" strokeweight="1pt">
                <v:stroke miterlimit="4" joinstyle="miter"/>
              </v:line>
              <v:oval id="Cercle" o:spid="_x0000_s2233" style="position:absolute;left:10033;top:10033;width:76;height: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" filled="f" strokecolor="#ffad6a [1941]" strokeweight="1pt">
                <v:stroke miterlimit="4" joinstyle="miter"/>
                <v:textbox inset="3pt,3pt,3pt,3pt"/>
              </v:oval>
            </v:group>
            <v:shape id="Forme libre 3" o:spid="_x0000_s2234" alt="élément décoratif" style="position:absolute;left:50202;top:20291;width:27000;height:81420;visibility:visible;mso-wrap-style:square;v-text-anchor:top" coordsize="4067,12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" path="m,12821r4066,l4066,,,,,12821xe" filled="f" strokecolor="#ffad6a [1941]">
              <v:path arrowok="t" o:connecttype="custom" o:connectlocs="0,8141335;2699356,8141335;2699356,0;0,0;0,8141335" o:connectangles="0,0,0,0,0"/>
            </v:shape>
            <w10:wrap anchorx="page"/>
            <w10:anchorlock/>
          </v:group>
        </w:pict>
      </w:r>
    </w:p>
    <w:tbl>
      <w:tblPr>
        <w:tblpPr w:leftFromText="141" w:rightFromText="141" w:vertAnchor="page" w:horzAnchor="margin" w:tblpXSpec="center" w:tblpY="3131"/>
        <w:tblW w:w="5313" w:type="pct"/>
        <w:tblLook w:val="0480" w:firstRow="0" w:lastRow="0" w:firstColumn="1" w:lastColumn="0" w:noHBand="0" w:noVBand="1"/>
      </w:tblPr>
      <w:tblGrid>
        <w:gridCol w:w="6227"/>
        <w:gridCol w:w="311"/>
        <w:gridCol w:w="532"/>
        <w:gridCol w:w="3669"/>
      </w:tblGrid>
      <w:tr w:rsidR="004D5BDE" w:rsidRPr="00CD32E8" w14:paraId="3E3A43DD" w14:textId="77777777" w:rsidTr="004D5BDE">
        <w:trPr>
          <w:trHeight w:val="982"/>
        </w:trPr>
        <w:tc>
          <w:tcPr>
            <w:tcW w:w="6227" w:type="dxa"/>
            <w:vMerge w:val="restart"/>
          </w:tcPr>
          <w:p w14:paraId="15611C80" w14:textId="77777777" w:rsidR="004D5BDE" w:rsidRPr="00CD32E8" w:rsidRDefault="004D5BDE" w:rsidP="004D5BDE">
            <w:pPr>
              <w:pStyle w:val="Titre2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bCs/>
                <w:sz w:val="36"/>
                <w:szCs w:val="36"/>
                <w:u w:val="single"/>
              </w:rPr>
            </w:pPr>
            <w:r w:rsidRPr="00CD32E8">
              <w:rPr>
                <w:rFonts w:ascii="Times New Roman" w:hAnsi="Times New Roman" w:cs="Times New Roman"/>
                <w:b/>
                <w:bCs/>
                <w:sz w:val="36"/>
                <w:szCs w:val="36"/>
                <w:u w:val="single"/>
              </w:rPr>
              <w:t>Diplômes</w:t>
            </w:r>
          </w:p>
          <w:p w14:paraId="498F28E0" w14:textId="77777777" w:rsidR="004D5BDE" w:rsidRPr="00CD32E8" w:rsidRDefault="004D5BDE" w:rsidP="004D5BDE"/>
          <w:p w14:paraId="141FF311" w14:textId="77777777" w:rsidR="004D5BDE" w:rsidRPr="004D5BDE" w:rsidRDefault="004D5BDE" w:rsidP="004D5BDE">
            <w:pPr>
              <w:pStyle w:val="Dates"/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D5BDE">
              <w:rPr>
                <w:rFonts w:ascii="Times New Roman" w:hAnsi="Times New Roman" w:cs="Times New Roman"/>
                <w:sz w:val="22"/>
                <w:szCs w:val="22"/>
              </w:rPr>
              <w:t xml:space="preserve">2012 : </w:t>
            </w:r>
            <w:r w:rsidRPr="004D5BDE">
              <w:rPr>
                <w:rFonts w:ascii="Times New Roman" w:hAnsi="Times New Roman" w:cs="Times New Roman"/>
                <w:b w:val="0"/>
                <w:bCs/>
                <w:i/>
                <w:iCs/>
                <w:color w:val="000000" w:themeColor="text1"/>
                <w:sz w:val="22"/>
                <w:szCs w:val="22"/>
              </w:rPr>
              <w:t>Baccalauréat Economie et social</w:t>
            </w:r>
            <w:r w:rsidRPr="004D5BDE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 </w:t>
            </w:r>
          </w:p>
          <w:p w14:paraId="28BC96EA" w14:textId="6AE00E66" w:rsidR="004D5BDE" w:rsidRPr="009A16F3" w:rsidRDefault="004D5BDE" w:rsidP="004D5BDE">
            <w:pPr>
              <w:pStyle w:val="Dates"/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D5BDE">
              <w:rPr>
                <w:rFonts w:ascii="Times New Roman" w:hAnsi="Times New Roman" w:cs="Times New Roman"/>
                <w:sz w:val="22"/>
                <w:szCs w:val="22"/>
              </w:rPr>
              <w:t>2015/ /</w:t>
            </w:r>
            <w:r w:rsidRPr="004D5BD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2017 </w:t>
            </w:r>
            <w:r w:rsidRPr="004D5BDE">
              <w:rPr>
                <w:rFonts w:ascii="Times New Roman" w:hAnsi="Times New Roman" w:cs="Times New Roman"/>
                <w:b w:val="0"/>
                <w:bCs/>
                <w:i/>
                <w:iCs/>
                <w:sz w:val="22"/>
                <w:szCs w:val="22"/>
              </w:rPr>
              <w:t xml:space="preserve">: </w:t>
            </w:r>
            <w:r w:rsidRPr="004D5BDE">
              <w:rPr>
                <w:rFonts w:ascii="Times New Roman" w:hAnsi="Times New Roman" w:cs="Times New Roman"/>
                <w:b w:val="0"/>
                <w:bCs/>
                <w:i/>
                <w:iCs/>
                <w:color w:val="000000" w:themeColor="text1"/>
                <w:sz w:val="22"/>
                <w:szCs w:val="22"/>
              </w:rPr>
              <w:t>Licence en management des organisation option transport et logistique</w:t>
            </w:r>
            <w:r w:rsidR="009A16F3">
              <w:rPr>
                <w:rFonts w:ascii="Times New Roman" w:hAnsi="Times New Roman" w:cs="Times New Roman"/>
                <w:b w:val="0"/>
                <w:bCs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 w:rsidR="009A16F3" w:rsidRPr="009A16F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(Haute École de Commerce et de Management à Cotonou, BÉNIN)</w:t>
            </w:r>
          </w:p>
          <w:p w14:paraId="65F64A46" w14:textId="79EC45AF" w:rsidR="004D5BDE" w:rsidRPr="009A16F3" w:rsidRDefault="004D5BDE" w:rsidP="009A16F3">
            <w:pPr>
              <w:pStyle w:val="Dates"/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D5BDE">
              <w:rPr>
                <w:rFonts w:ascii="Times New Roman" w:hAnsi="Times New Roman" w:cs="Times New Roman"/>
                <w:sz w:val="22"/>
                <w:szCs w:val="22"/>
              </w:rPr>
              <w:t>2017/2018 </w:t>
            </w:r>
            <w:r w:rsidRPr="004D5BDE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: </w:t>
            </w:r>
            <w:r w:rsidRPr="004D5BDE">
              <w:rPr>
                <w:rFonts w:ascii="Times New Roman" w:hAnsi="Times New Roman" w:cs="Times New Roman"/>
                <w:b w:val="0"/>
                <w:bCs/>
                <w:i/>
                <w:iCs/>
                <w:color w:val="000000" w:themeColor="text1"/>
                <w:sz w:val="22"/>
                <w:szCs w:val="22"/>
              </w:rPr>
              <w:t xml:space="preserve">Master 1 Administration et Gestion des Ressource </w:t>
            </w:r>
            <w:r w:rsidR="009A16F3" w:rsidRPr="004D5BDE">
              <w:rPr>
                <w:rFonts w:ascii="Times New Roman" w:hAnsi="Times New Roman" w:cs="Times New Roman"/>
                <w:b w:val="0"/>
                <w:bCs/>
                <w:i/>
                <w:iCs/>
                <w:color w:val="000000" w:themeColor="text1"/>
                <w:sz w:val="22"/>
                <w:szCs w:val="22"/>
              </w:rPr>
              <w:t>Humaine</w:t>
            </w:r>
            <w:r w:rsidR="009A16F3">
              <w:rPr>
                <w:rFonts w:ascii="Times New Roman" w:hAnsi="Times New Roman" w:cs="Times New Roman"/>
                <w:b w:val="0"/>
                <w:bCs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  <w:r w:rsidR="009A16F3" w:rsidRPr="009A16F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</w:t>
            </w:r>
            <w:r w:rsidR="009A16F3" w:rsidRPr="009A16F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Haute École de Commerce et de Management à Cotonou, BÉNIN)</w:t>
            </w:r>
          </w:p>
          <w:p w14:paraId="348C5345" w14:textId="4A3A9EB8" w:rsidR="004D5BDE" w:rsidRPr="00894633" w:rsidRDefault="004D5BDE" w:rsidP="00894633">
            <w:pPr>
              <w:pStyle w:val="Dates"/>
              <w:numPr>
                <w:ilvl w:val="0"/>
                <w:numId w:val="29"/>
              </w:num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4D5BDE">
              <w:rPr>
                <w:rFonts w:ascii="Times New Roman" w:hAnsi="Times New Roman" w:cs="Times New Roman"/>
                <w:sz w:val="22"/>
                <w:szCs w:val="22"/>
              </w:rPr>
              <w:t>2018/2019 </w:t>
            </w:r>
            <w:r w:rsidRPr="004D5BDE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: </w:t>
            </w:r>
            <w:r w:rsidRPr="004D5BDE">
              <w:rPr>
                <w:rFonts w:ascii="Times New Roman" w:hAnsi="Times New Roman" w:cs="Times New Roman"/>
                <w:b w:val="0"/>
                <w:bCs/>
                <w:i/>
                <w:iCs/>
                <w:color w:val="000000" w:themeColor="text1"/>
                <w:sz w:val="22"/>
                <w:szCs w:val="22"/>
              </w:rPr>
              <w:t>Master 2 Administration et Gestion des Ressource Humaine</w:t>
            </w:r>
            <w:r w:rsidRPr="004D5BDE">
              <w:rPr>
                <w:rFonts w:ascii="Times New Roman" w:hAnsi="Times New Roman" w:cs="Times New Roman"/>
                <w:b w:val="0"/>
                <w:bCs/>
                <w:i/>
                <w:iCs/>
                <w:sz w:val="22"/>
                <w:szCs w:val="22"/>
              </w:rPr>
              <w:t>.</w:t>
            </w:r>
            <w:r w:rsidR="009A16F3">
              <w:rPr>
                <w:rFonts w:ascii="Times New Roman" w:hAnsi="Times New Roman" w:cs="Times New Roman"/>
                <w:b w:val="0"/>
                <w:bCs/>
                <w:i/>
                <w:iCs/>
                <w:sz w:val="22"/>
                <w:szCs w:val="22"/>
              </w:rPr>
              <w:t xml:space="preserve"> </w:t>
            </w:r>
            <w:r w:rsidR="009A16F3" w:rsidRPr="009A16F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(Haute École de Commerce et de Management à Cotonou, BÉNIN)</w:t>
            </w:r>
          </w:p>
          <w:p w14:paraId="066350DE" w14:textId="77777777" w:rsidR="004D5BDE" w:rsidRPr="00CD32E8" w:rsidRDefault="004D5BDE" w:rsidP="004D5BDE">
            <w:pPr>
              <w:pStyle w:val="Exprience"/>
              <w:rPr>
                <w:rFonts w:ascii="Times New Roman" w:hAnsi="Times New Roman" w:cs="Times New Roman"/>
                <w:szCs w:val="22"/>
              </w:rPr>
            </w:pPr>
          </w:p>
          <w:p w14:paraId="2B21FD1C" w14:textId="77777777" w:rsidR="004D5BDE" w:rsidRDefault="004D5BDE" w:rsidP="004D5BDE">
            <w:pPr>
              <w:pStyle w:val="Titre2"/>
              <w:numPr>
                <w:ilvl w:val="0"/>
                <w:numId w:val="30"/>
              </w:numPr>
              <w:rPr>
                <w:rFonts w:ascii="Times New Roman" w:hAnsi="Times New Roman" w:cs="Times New Roman"/>
                <w:b/>
                <w:bCs/>
                <w:sz w:val="36"/>
                <w:szCs w:val="36"/>
                <w:u w:val="single"/>
              </w:rPr>
            </w:pPr>
            <w:r w:rsidRPr="006C1512">
              <w:rPr>
                <w:rFonts w:ascii="Times New Roman" w:hAnsi="Times New Roman" w:cs="Times New Roman"/>
                <w:b/>
                <w:bCs/>
                <w:sz w:val="36"/>
                <w:szCs w:val="36"/>
                <w:u w:val="single"/>
              </w:rPr>
              <w:t xml:space="preserve">Expérience Professionnelle </w:t>
            </w:r>
          </w:p>
          <w:p w14:paraId="51F7F84F" w14:textId="77777777" w:rsidR="004D5BDE" w:rsidRPr="006C1512" w:rsidRDefault="004D5BDE" w:rsidP="004D5BDE"/>
          <w:p w14:paraId="30FDC013" w14:textId="1F283A6E" w:rsidR="004D5BDE" w:rsidRPr="004D5BDE" w:rsidRDefault="004D5BDE" w:rsidP="004D5BDE">
            <w:pPr>
              <w:pStyle w:val="Paragraphedeliste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4D5BDE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2011/2012 : </w:t>
            </w:r>
            <w:r w:rsidRPr="004D5BDE">
              <w:rPr>
                <w:rFonts w:ascii="Times New Roman" w:hAnsi="Times New Roman" w:cs="Times New Roman"/>
                <w:color w:val="000000" w:themeColor="text1"/>
              </w:rPr>
              <w:t>Commis administratif de</w:t>
            </w:r>
            <w:r w:rsidR="005110D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5110DE" w:rsidRPr="005110DE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>la</w:t>
            </w:r>
            <w:r w:rsidRPr="005110DE">
              <w:rPr>
                <w:rFonts w:ascii="Times New Roman" w:hAnsi="Times New Roman" w:cs="Times New Roman"/>
                <w:i/>
                <w:iCs/>
                <w:color w:val="000000" w:themeColor="text1"/>
              </w:rPr>
              <w:t xml:space="preserve"> </w:t>
            </w:r>
            <w:r w:rsidRPr="005110D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Banque</w:t>
            </w:r>
            <w:r w:rsidRPr="005110DE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pour le Commerce et de l’</w:t>
            </w:r>
            <w:r w:rsidRPr="005110DE">
              <w:rPr>
                <w:rFonts w:ascii="Times New Roman" w:hAnsi="Times New Roman" w:cs="Times New Roman"/>
                <w:b/>
                <w:bCs/>
                <w:i/>
                <w:iCs/>
              </w:rPr>
              <w:t>I</w:t>
            </w:r>
            <w:r w:rsidRPr="005110DE">
              <w:rPr>
                <w:rFonts w:ascii="Times New Roman" w:hAnsi="Times New Roman" w:cs="Times New Roman"/>
                <w:b/>
                <w:bCs/>
                <w:i/>
                <w:iCs/>
              </w:rPr>
              <w:t>ndustrie</w:t>
            </w:r>
            <w:r w:rsidRPr="005110DE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M</w:t>
            </w:r>
            <w:r w:rsidRPr="005110DE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er </w:t>
            </w:r>
            <w:r w:rsidRPr="005110DE">
              <w:rPr>
                <w:rFonts w:ascii="Times New Roman" w:hAnsi="Times New Roman" w:cs="Times New Roman"/>
                <w:b/>
                <w:bCs/>
                <w:i/>
                <w:iCs/>
              </w:rPr>
              <w:t>R</w:t>
            </w:r>
            <w:r w:rsidRPr="005110DE">
              <w:rPr>
                <w:rFonts w:ascii="Times New Roman" w:hAnsi="Times New Roman" w:cs="Times New Roman"/>
                <w:b/>
                <w:bCs/>
                <w:i/>
                <w:iCs/>
              </w:rPr>
              <w:t>ouge</w:t>
            </w:r>
            <w:r w:rsidRPr="004D5BDE">
              <w:rPr>
                <w:rFonts w:ascii="Times New Roman" w:hAnsi="Times New Roman" w:cs="Times New Roman"/>
              </w:rPr>
              <w:t xml:space="preserve"> </w:t>
            </w:r>
          </w:p>
          <w:p w14:paraId="11BE566C" w14:textId="77777777" w:rsidR="004D5BDE" w:rsidRPr="004D5BDE" w:rsidRDefault="004D5BDE" w:rsidP="004D5BDE">
            <w:pPr>
              <w:pStyle w:val="Paragraphedeliste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4D5BDE">
              <w:rPr>
                <w:rFonts w:ascii="Times New Roman" w:hAnsi="Times New Roman" w:cs="Times New Roman"/>
                <w:b/>
                <w:bCs/>
              </w:rPr>
              <w:t xml:space="preserve">2012/2013 : </w:t>
            </w:r>
            <w:r w:rsidRPr="004D5BDE">
              <w:rPr>
                <w:rFonts w:ascii="Times New Roman" w:hAnsi="Times New Roman" w:cs="Times New Roman"/>
              </w:rPr>
              <w:t>Mobil cash.</w:t>
            </w:r>
          </w:p>
          <w:p w14:paraId="4E062594" w14:textId="36585343" w:rsidR="004D5BDE" w:rsidRPr="004D5BDE" w:rsidRDefault="004D5BDE" w:rsidP="004D5BDE">
            <w:pPr>
              <w:pStyle w:val="Paragraphedeliste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4D5BDE">
              <w:rPr>
                <w:rFonts w:ascii="Times New Roman" w:hAnsi="Times New Roman" w:cs="Times New Roman"/>
                <w:b/>
                <w:bCs/>
              </w:rPr>
              <w:t xml:space="preserve">2013/2015 : </w:t>
            </w:r>
            <w:r w:rsidRPr="004D5BDE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4D5BDE">
              <w:rPr>
                <w:rFonts w:ascii="Times New Roman" w:hAnsi="Times New Roman" w:cs="Times New Roman"/>
                <w:color w:val="000000" w:themeColor="text1"/>
              </w:rPr>
              <w:t xml:space="preserve">Commis </w:t>
            </w:r>
            <w:r w:rsidRPr="004D5BDE">
              <w:rPr>
                <w:rFonts w:ascii="Times New Roman" w:hAnsi="Times New Roman" w:cs="Times New Roman"/>
                <w:color w:val="000000" w:themeColor="text1"/>
              </w:rPr>
              <w:t xml:space="preserve">administratif </w:t>
            </w:r>
            <w:r w:rsidR="005110DE">
              <w:rPr>
                <w:rFonts w:ascii="Times New Roman" w:hAnsi="Times New Roman" w:cs="Times New Roman"/>
                <w:color w:val="000000" w:themeColor="text1"/>
              </w:rPr>
              <w:t xml:space="preserve">de la </w:t>
            </w:r>
            <w:r w:rsidR="005110DE" w:rsidRPr="005110D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</w:rPr>
              <w:t>Banque</w:t>
            </w:r>
            <w:r w:rsidRPr="005110DE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pour le Commerce et de l’Industrie Mer Rouge</w:t>
            </w:r>
          </w:p>
          <w:p w14:paraId="5CDC8F62" w14:textId="4E9F6034" w:rsidR="004D5BDE" w:rsidRPr="004D5BDE" w:rsidRDefault="004D5BDE" w:rsidP="004D5BDE">
            <w:pPr>
              <w:pStyle w:val="Paragraphedeliste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4D5BDE">
              <w:rPr>
                <w:rFonts w:ascii="Times New Roman" w:hAnsi="Times New Roman" w:cs="Times New Roman"/>
                <w:b/>
                <w:bCs/>
              </w:rPr>
              <w:t>2015/2020 :</w:t>
            </w:r>
            <w:r w:rsidRPr="004D5BD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</w:t>
            </w:r>
            <w:r w:rsidRPr="004D5BDE">
              <w:rPr>
                <w:rFonts w:ascii="Times New Roman" w:hAnsi="Times New Roman" w:cs="Times New Roman"/>
              </w:rPr>
              <w:t>ssistant d</w:t>
            </w:r>
            <w:r>
              <w:rPr>
                <w:rFonts w:ascii="Times New Roman" w:hAnsi="Times New Roman" w:cs="Times New Roman"/>
              </w:rPr>
              <w:t>u</w:t>
            </w:r>
            <w:r w:rsidRPr="004D5BDE">
              <w:rPr>
                <w:rFonts w:ascii="Times New Roman" w:hAnsi="Times New Roman" w:cs="Times New Roman"/>
              </w:rPr>
              <w:t xml:space="preserve"> </w:t>
            </w:r>
            <w:r w:rsidRPr="004D5BDE">
              <w:rPr>
                <w:rFonts w:ascii="Times New Roman" w:hAnsi="Times New Roman" w:cs="Times New Roman"/>
              </w:rPr>
              <w:t>directeur des</w:t>
            </w:r>
            <w:r w:rsidRPr="004D5BDE">
              <w:rPr>
                <w:rFonts w:ascii="Times New Roman" w:hAnsi="Times New Roman" w:cs="Times New Roman"/>
              </w:rPr>
              <w:t xml:space="preserve"> Opérations de </w:t>
            </w:r>
            <w:proofErr w:type="spellStart"/>
            <w:r w:rsidRPr="005110DE">
              <w:rPr>
                <w:rFonts w:ascii="Times New Roman" w:hAnsi="Times New Roman" w:cs="Times New Roman"/>
                <w:b/>
                <w:bCs/>
                <w:i/>
                <w:iCs/>
              </w:rPr>
              <w:t>Solenta</w:t>
            </w:r>
            <w:proofErr w:type="spellEnd"/>
            <w:r w:rsidRPr="005110DE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</w:t>
            </w:r>
            <w:r w:rsidR="005110DE" w:rsidRPr="005110DE">
              <w:rPr>
                <w:rFonts w:ascii="Times New Roman" w:hAnsi="Times New Roman" w:cs="Times New Roman"/>
                <w:b/>
                <w:bCs/>
                <w:i/>
                <w:iCs/>
              </w:rPr>
              <w:t>Aviation</w:t>
            </w:r>
            <w:r w:rsidR="005110DE" w:rsidRPr="005110DE">
              <w:rPr>
                <w:rFonts w:ascii="Times New Roman" w:hAnsi="Times New Roman" w:cs="Times New Roman"/>
                <w:i/>
                <w:iCs/>
              </w:rPr>
              <w:t>.</w:t>
            </w:r>
          </w:p>
          <w:p w14:paraId="14757CAB" w14:textId="79E365F9" w:rsidR="004D5BDE" w:rsidRPr="004D5BDE" w:rsidRDefault="004D5BDE" w:rsidP="004D5BDE">
            <w:pPr>
              <w:pStyle w:val="Paragraphedeliste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4D5BDE">
              <w:rPr>
                <w:rFonts w:ascii="Times New Roman" w:hAnsi="Times New Roman" w:cs="Times New Roman"/>
                <w:b/>
                <w:bCs/>
              </w:rPr>
              <w:t>2022</w:t>
            </w:r>
            <w:r>
              <w:rPr>
                <w:rFonts w:ascii="Times New Roman" w:hAnsi="Times New Roman" w:cs="Times New Roman"/>
                <w:b/>
                <w:bCs/>
              </w:rPr>
              <w:t>/</w:t>
            </w:r>
            <w:r>
              <w:rPr>
                <w:rFonts w:ascii="Times New Roman" w:hAnsi="Times New Roman" w:cs="Times New Roman"/>
                <w:b/>
                <w:bCs/>
              </w:rPr>
              <w:t>2023</w:t>
            </w:r>
            <w:r w:rsidRPr="004D5BDE"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r w:rsidRPr="004D5BD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4D5BDE">
              <w:rPr>
                <w:rFonts w:ascii="Times New Roman" w:hAnsi="Times New Roman" w:cs="Times New Roman"/>
              </w:rPr>
              <w:t xml:space="preserve">Agent Administratif et Chargé de Stock et achat par </w:t>
            </w:r>
            <w:r w:rsidR="009A16F3" w:rsidRPr="004D5BDE">
              <w:rPr>
                <w:rFonts w:ascii="Times New Roman" w:hAnsi="Times New Roman" w:cs="Times New Roman"/>
              </w:rPr>
              <w:t>intérim Ports</w:t>
            </w:r>
            <w:r w:rsidRPr="004D5BDE">
              <w:rPr>
                <w:rFonts w:ascii="Times New Roman" w:hAnsi="Times New Roman" w:cs="Times New Roman"/>
              </w:rPr>
              <w:t xml:space="preserve"> Corridor Road SA DPRC </w:t>
            </w:r>
          </w:p>
          <w:p w14:paraId="7A3C6C55" w14:textId="28613B7A" w:rsidR="004D5BDE" w:rsidRPr="004D5BDE" w:rsidRDefault="004D5BDE" w:rsidP="004D5BDE">
            <w:pPr>
              <w:pStyle w:val="Paragraphedeliste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4D5BDE">
              <w:rPr>
                <w:rFonts w:ascii="Times New Roman" w:hAnsi="Times New Roman" w:cs="Times New Roman"/>
                <w:b/>
                <w:bCs/>
              </w:rPr>
              <w:t>2023- à ce jour :</w:t>
            </w:r>
            <w:r w:rsidRPr="004D5BDE">
              <w:rPr>
                <w:rFonts w:ascii="Times New Roman" w:hAnsi="Times New Roman" w:cs="Times New Roman"/>
              </w:rPr>
              <w:t xml:space="preserve"> responsable à l’opération de Djibouti Ports Corridor Road SA DPCR </w:t>
            </w:r>
          </w:p>
          <w:p w14:paraId="7B14EC44" w14:textId="77777777" w:rsidR="004D5BDE" w:rsidRPr="00CD32E8" w:rsidRDefault="004D5BDE" w:rsidP="004D5BDE">
            <w:pPr>
              <w:rPr>
                <w:rFonts w:ascii="Times New Roman" w:hAnsi="Times New Roman" w:cs="Times New Roman"/>
              </w:rPr>
            </w:pPr>
          </w:p>
          <w:p w14:paraId="6CB8E26A" w14:textId="77777777" w:rsidR="004D5BDE" w:rsidRPr="00CD32E8" w:rsidRDefault="004D5BDE" w:rsidP="004D5BDE">
            <w:pPr>
              <w:pStyle w:val="Titre2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CD32E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Langues  </w:t>
            </w:r>
          </w:p>
          <w:p w14:paraId="0BD2E423" w14:textId="77777777" w:rsidR="004D5BDE" w:rsidRPr="00CD32E8" w:rsidRDefault="004D5BDE" w:rsidP="004D5BDE">
            <w:pPr>
              <w:rPr>
                <w:rFonts w:ascii="Times New Roman" w:hAnsi="Times New Roman" w:cs="Times New Roman"/>
              </w:rPr>
            </w:pPr>
            <w:r w:rsidRPr="00CD32E8">
              <w:rPr>
                <w:rFonts w:ascii="Times New Roman" w:hAnsi="Times New Roman" w:cs="Times New Roman"/>
              </w:rPr>
              <w:t>Français, Anglais, Arabe et Somalie.</w:t>
            </w:r>
          </w:p>
          <w:p w14:paraId="3486CE49" w14:textId="77777777" w:rsidR="004D5BDE" w:rsidRPr="00CD32E8" w:rsidRDefault="004D5BDE" w:rsidP="004D5BDE">
            <w:pPr>
              <w:rPr>
                <w:rFonts w:ascii="Times New Roman" w:hAnsi="Times New Roman" w:cs="Times New Roman"/>
              </w:rPr>
            </w:pPr>
          </w:p>
          <w:p w14:paraId="32A48982" w14:textId="77777777" w:rsidR="004D5BDE" w:rsidRPr="00CD32E8" w:rsidRDefault="004D5BDE" w:rsidP="004D5BDE">
            <w:pPr>
              <w:rPr>
                <w:rFonts w:ascii="Times New Roman" w:hAnsi="Times New Roman" w:cs="Times New Roman"/>
              </w:rPr>
            </w:pPr>
          </w:p>
          <w:p w14:paraId="6D3C0289" w14:textId="77777777" w:rsidR="004D5BDE" w:rsidRPr="00CD32E8" w:rsidRDefault="004D5BDE" w:rsidP="004D5BDE">
            <w:pPr>
              <w:pStyle w:val="Titre2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bidi="fr-FR"/>
              </w:rPr>
            </w:pPr>
            <w:r w:rsidRPr="00CD32E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bidi="fr-FR"/>
              </w:rPr>
              <w:t>Centre d’intérêt</w:t>
            </w:r>
          </w:p>
          <w:p w14:paraId="323A3875" w14:textId="77777777" w:rsidR="004D5BDE" w:rsidRPr="004D5BDE" w:rsidRDefault="004D5BDE" w:rsidP="004D5BDE">
            <w:pPr>
              <w:pStyle w:val="Titre2"/>
              <w:rPr>
                <w:rFonts w:ascii="Times New Roman" w:hAnsi="Times New Roman" w:cs="Times New Roman"/>
                <w:sz w:val="24"/>
                <w:szCs w:val="24"/>
              </w:rPr>
            </w:pPr>
            <w:r w:rsidRPr="004D5BDE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bidi="fr-FR"/>
              </w:rPr>
              <w:t>Handball équipe national, sport musculation et cinéma.</w:t>
            </w:r>
          </w:p>
        </w:tc>
        <w:tc>
          <w:tcPr>
            <w:tcW w:w="311" w:type="dxa"/>
            <w:vMerge w:val="restart"/>
          </w:tcPr>
          <w:p w14:paraId="7E94AF8D" w14:textId="77777777" w:rsidR="004D5BDE" w:rsidRPr="00CD32E8" w:rsidRDefault="004D5BDE" w:rsidP="004D5BDE">
            <w:pPr>
              <w:kinsoku w:val="0"/>
              <w:overflowPunct w:val="0"/>
              <w:spacing w:before="168" w:line="204" w:lineRule="auto"/>
              <w:ind w:right="6116"/>
              <w:rPr>
                <w:rFonts w:ascii="Times New Roman" w:hAnsi="Times New Roman" w:cs="Times New Roman"/>
                <w:b/>
                <w:bCs/>
                <w:color w:val="FF7706"/>
              </w:rPr>
            </w:pPr>
          </w:p>
        </w:tc>
        <w:tc>
          <w:tcPr>
            <w:tcW w:w="4201" w:type="dxa"/>
            <w:gridSpan w:val="2"/>
          </w:tcPr>
          <w:p w14:paraId="291FA644" w14:textId="77777777" w:rsidR="004D5BDE" w:rsidRPr="00CD32E8" w:rsidRDefault="004D5BDE" w:rsidP="004D5BDE">
            <w:pPr>
              <w:rPr>
                <w:rFonts w:ascii="Times New Roman" w:hAnsi="Times New Roman" w:cs="Times New Roman"/>
              </w:rPr>
            </w:pPr>
          </w:p>
        </w:tc>
      </w:tr>
      <w:tr w:rsidR="004D5BDE" w:rsidRPr="00CD32E8" w14:paraId="210E5356" w14:textId="77777777" w:rsidTr="004D5BDE">
        <w:trPr>
          <w:trHeight w:val="605"/>
        </w:trPr>
        <w:tc>
          <w:tcPr>
            <w:tcW w:w="6227" w:type="dxa"/>
            <w:vMerge/>
          </w:tcPr>
          <w:p w14:paraId="5C4A41DC" w14:textId="77777777" w:rsidR="004D5BDE" w:rsidRPr="00CD32E8" w:rsidRDefault="004D5BDE" w:rsidP="004D5BDE">
            <w:pPr>
              <w:keepNext/>
              <w:keepLines/>
              <w:pBdr>
                <w:top w:val="single" w:sz="24" w:space="6" w:color="FF7707"/>
              </w:pBdr>
              <w:spacing w:after="120"/>
              <w:outlineLvl w:val="1"/>
              <w:rPr>
                <w:rFonts w:ascii="Times New Roman" w:hAnsi="Times New Roman" w:cs="Times New Roman"/>
                <w:color w:val="202B6A"/>
              </w:rPr>
            </w:pPr>
          </w:p>
        </w:tc>
        <w:tc>
          <w:tcPr>
            <w:tcW w:w="311" w:type="dxa"/>
            <w:vMerge/>
          </w:tcPr>
          <w:p w14:paraId="27CD8730" w14:textId="77777777" w:rsidR="004D5BDE" w:rsidRPr="00CD32E8" w:rsidRDefault="004D5BDE" w:rsidP="004D5BDE">
            <w:pPr>
              <w:kinsoku w:val="0"/>
              <w:overflowPunct w:val="0"/>
              <w:spacing w:before="168" w:line="204" w:lineRule="auto"/>
              <w:ind w:right="6116"/>
              <w:rPr>
                <w:rFonts w:ascii="Times New Roman" w:hAnsi="Times New Roman" w:cs="Times New Roman"/>
                <w:b/>
                <w:bCs/>
                <w:color w:val="FF7706"/>
              </w:rPr>
            </w:pPr>
          </w:p>
        </w:tc>
        <w:tc>
          <w:tcPr>
            <w:tcW w:w="4201" w:type="dxa"/>
            <w:gridSpan w:val="2"/>
          </w:tcPr>
          <w:p w14:paraId="12C8165B" w14:textId="77777777" w:rsidR="004D5BDE" w:rsidRPr="00894633" w:rsidRDefault="004D5BDE" w:rsidP="00894633">
            <w:pPr>
              <w:pStyle w:val="Titre2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bCs/>
                <w:sz w:val="36"/>
                <w:szCs w:val="36"/>
                <w:u w:val="single"/>
              </w:rPr>
            </w:pPr>
            <w:r w:rsidRPr="00894633">
              <w:rPr>
                <w:rFonts w:ascii="Times New Roman" w:hAnsi="Times New Roman" w:cs="Times New Roman"/>
                <w:b/>
                <w:bCs/>
                <w:sz w:val="36"/>
                <w:szCs w:val="36"/>
                <w:u w:val="single"/>
                <w:lang w:bidi="fr-FR"/>
              </w:rPr>
              <w:t>Contact</w:t>
            </w:r>
          </w:p>
        </w:tc>
      </w:tr>
      <w:tr w:rsidR="004D5BDE" w:rsidRPr="00CD32E8" w14:paraId="356EA556" w14:textId="77777777" w:rsidTr="004D5BDE">
        <w:trPr>
          <w:trHeight w:val="567"/>
        </w:trPr>
        <w:tc>
          <w:tcPr>
            <w:tcW w:w="6227" w:type="dxa"/>
            <w:vMerge/>
          </w:tcPr>
          <w:p w14:paraId="3D9FDF83" w14:textId="77777777" w:rsidR="004D5BDE" w:rsidRPr="00CD32E8" w:rsidRDefault="004D5BDE" w:rsidP="004D5BDE">
            <w:pPr>
              <w:keepNext/>
              <w:keepLines/>
              <w:pBdr>
                <w:top w:val="single" w:sz="24" w:space="6" w:color="FF7707"/>
              </w:pBdr>
              <w:spacing w:after="120"/>
              <w:outlineLvl w:val="1"/>
              <w:rPr>
                <w:rFonts w:ascii="Times New Roman" w:hAnsi="Times New Roman" w:cs="Times New Roman"/>
                <w:color w:val="202B6A"/>
              </w:rPr>
            </w:pPr>
          </w:p>
        </w:tc>
        <w:tc>
          <w:tcPr>
            <w:tcW w:w="311" w:type="dxa"/>
            <w:vMerge/>
          </w:tcPr>
          <w:p w14:paraId="394E7331" w14:textId="77777777" w:rsidR="004D5BDE" w:rsidRPr="00CD32E8" w:rsidRDefault="004D5BDE" w:rsidP="004D5BDE">
            <w:pPr>
              <w:kinsoku w:val="0"/>
              <w:overflowPunct w:val="0"/>
              <w:spacing w:before="168" w:line="204" w:lineRule="auto"/>
              <w:ind w:right="6116"/>
              <w:rPr>
                <w:rFonts w:ascii="Times New Roman" w:hAnsi="Times New Roman" w:cs="Times New Roman"/>
                <w:b/>
                <w:bCs/>
                <w:color w:val="FF7706"/>
              </w:rPr>
            </w:pPr>
          </w:p>
        </w:tc>
        <w:tc>
          <w:tcPr>
            <w:tcW w:w="532" w:type="dxa"/>
            <w:vAlign w:val="center"/>
          </w:tcPr>
          <w:p w14:paraId="11A5E709" w14:textId="77777777" w:rsidR="004D5BDE" w:rsidRPr="00CD32E8" w:rsidRDefault="004D5BDE" w:rsidP="004D5BDE">
            <w:pPr>
              <w:pStyle w:val="Informations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noProof/>
              </w:rPr>
            </w:r>
            <w:r>
              <w:pict w14:anchorId="3F2C348B">
                <v:shape id="Forme" o:spid="_x0000_s2239" alt="Icône de GPS" style="width:12.2pt;height:1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" path="m10800,c4780,,,3668,,8287v,4619,10800,13313,10800,13313c10800,21600,21600,12906,21600,8287,21600,3668,16820,,10800,xm10800,11819v-2656,,-4957,-1630,-4957,-3804c5843,5977,7967,4211,10800,4211v2656,,4957,1630,4957,3804c15757,10053,13456,11819,10800,11819xe" fillcolor="#202b6a" stroked="f" strokeweight="1pt">
                  <v:stroke miterlimit="4" joinstyle="miter"/>
                  <v:path arrowok="t" o:extrusionok="f" o:connecttype="custom" o:connectlocs="77470,100965;77470,100965;77470,100965;77470,100965" o:connectangles="0,90,180,270"/>
                  <w10:wrap type="none"/>
                  <w10:anchorlock/>
                </v:shape>
              </w:pict>
            </w:r>
          </w:p>
        </w:tc>
        <w:tc>
          <w:tcPr>
            <w:tcW w:w="3669" w:type="dxa"/>
            <w:vAlign w:val="center"/>
          </w:tcPr>
          <w:p w14:paraId="249CFBA5" w14:textId="77777777" w:rsidR="004D5BDE" w:rsidRPr="00CD32E8" w:rsidRDefault="004D5BDE" w:rsidP="004D5BDE">
            <w:pPr>
              <w:pStyle w:val="Informations"/>
              <w:rPr>
                <w:rFonts w:ascii="Times New Roman" w:hAnsi="Times New Roman" w:cs="Times New Roman"/>
                <w:color w:val="18204F" w:themeColor="accent1" w:themeShade="BF"/>
                <w:sz w:val="22"/>
                <w:szCs w:val="22"/>
              </w:rPr>
            </w:pPr>
            <w:r w:rsidRPr="00CD32E8">
              <w:rPr>
                <w:rFonts w:ascii="Times New Roman" w:hAnsi="Times New Roman" w:cs="Times New Roman"/>
                <w:color w:val="18204F" w:themeColor="accent1" w:themeShade="BF"/>
                <w:sz w:val="22"/>
                <w:szCs w:val="22"/>
              </w:rPr>
              <w:t>Quartier 2 avenue 12, Djibouti-ville</w:t>
            </w:r>
          </w:p>
        </w:tc>
      </w:tr>
      <w:tr w:rsidR="004D5BDE" w:rsidRPr="00CD32E8" w14:paraId="32E47D65" w14:textId="77777777" w:rsidTr="004D5BDE">
        <w:trPr>
          <w:trHeight w:val="567"/>
        </w:trPr>
        <w:tc>
          <w:tcPr>
            <w:tcW w:w="6227" w:type="dxa"/>
            <w:vMerge/>
          </w:tcPr>
          <w:p w14:paraId="70C99727" w14:textId="77777777" w:rsidR="004D5BDE" w:rsidRPr="00CD32E8" w:rsidRDefault="004D5BDE" w:rsidP="004D5BDE">
            <w:pPr>
              <w:keepNext/>
              <w:keepLines/>
              <w:pBdr>
                <w:top w:val="single" w:sz="24" w:space="6" w:color="FF7707"/>
              </w:pBdr>
              <w:spacing w:after="120"/>
              <w:outlineLvl w:val="1"/>
              <w:rPr>
                <w:rFonts w:ascii="Times New Roman" w:hAnsi="Times New Roman" w:cs="Times New Roman"/>
                <w:color w:val="202B6A"/>
              </w:rPr>
            </w:pPr>
          </w:p>
        </w:tc>
        <w:tc>
          <w:tcPr>
            <w:tcW w:w="311" w:type="dxa"/>
            <w:vMerge/>
          </w:tcPr>
          <w:p w14:paraId="00B894E1" w14:textId="77777777" w:rsidR="004D5BDE" w:rsidRPr="00CD32E8" w:rsidRDefault="004D5BDE" w:rsidP="004D5BDE">
            <w:pPr>
              <w:kinsoku w:val="0"/>
              <w:overflowPunct w:val="0"/>
              <w:spacing w:before="168" w:line="204" w:lineRule="auto"/>
              <w:ind w:right="6116"/>
              <w:rPr>
                <w:rFonts w:ascii="Times New Roman" w:hAnsi="Times New Roman" w:cs="Times New Roman"/>
                <w:b/>
                <w:bCs/>
                <w:color w:val="FF7706"/>
              </w:rPr>
            </w:pPr>
          </w:p>
        </w:tc>
        <w:tc>
          <w:tcPr>
            <w:tcW w:w="532" w:type="dxa"/>
            <w:vAlign w:val="center"/>
          </w:tcPr>
          <w:p w14:paraId="443429D2" w14:textId="77777777" w:rsidR="004D5BDE" w:rsidRPr="00CD32E8" w:rsidRDefault="004D5BDE" w:rsidP="004D5BDE">
            <w:pPr>
              <w:pStyle w:val="Informations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noProof/>
              </w:rPr>
            </w:r>
            <w:r>
              <w:pict w14:anchorId="1DE89436">
                <v:shape id="_x0000_s2240" alt="Icône de téléphone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" path="m10800,c4818,,,4818,,10800v,5982,4818,10800,10800,10800c16782,21600,21600,16782,21600,10800,21600,4818,16781,,10800,xm9637,18942v-997,,-1828,-831,-1828,-1828l7809,4486v,-997,831,-1828,1828,-1828l9637,18942xm13791,17778v,665,-499,1164,-1163,1164l10800,18942r,-5317l12628,13625v664,,1163,498,1163,1163l13791,17778xm13791,6812v,665,-499,1163,-1163,1163l10800,7975r,-5317l12628,2658v664,,1163,499,1163,1164l13791,6812xe" fillcolor="#202b6a" stroked="f" strokeweight="1pt">
                  <v:stroke miterlimit="4" joinstyle="miter"/>
                  <v:path arrowok="t" o:extrusionok="f" o:connecttype="custom" o:connectlocs="82550,82550;82550,82550;82550,82550;82550,82550" o:connectangles="0,90,180,270"/>
                  <w10:wrap type="none"/>
                  <w10:anchorlock/>
                </v:shape>
              </w:pict>
            </w:r>
          </w:p>
        </w:tc>
        <w:tc>
          <w:tcPr>
            <w:tcW w:w="3669" w:type="dxa"/>
            <w:vAlign w:val="center"/>
          </w:tcPr>
          <w:p w14:paraId="20352BF8" w14:textId="77777777" w:rsidR="004D5BDE" w:rsidRPr="00CD32E8" w:rsidRDefault="004D5BDE" w:rsidP="004D5BDE">
            <w:pPr>
              <w:pStyle w:val="Informations"/>
              <w:rPr>
                <w:rFonts w:ascii="Times New Roman" w:hAnsi="Times New Roman" w:cs="Times New Roman"/>
                <w:color w:val="18204F" w:themeColor="accent1" w:themeShade="BF"/>
                <w:sz w:val="22"/>
                <w:szCs w:val="22"/>
              </w:rPr>
            </w:pPr>
            <w:r w:rsidRPr="00CD32E8">
              <w:rPr>
                <w:rFonts w:ascii="Times New Roman" w:hAnsi="Times New Roman" w:cs="Times New Roman"/>
                <w:color w:val="18204F" w:themeColor="accent1" w:themeShade="BF"/>
                <w:sz w:val="22"/>
                <w:szCs w:val="22"/>
              </w:rPr>
              <w:t>+25377821230</w:t>
            </w:r>
          </w:p>
        </w:tc>
      </w:tr>
      <w:tr w:rsidR="004D5BDE" w:rsidRPr="00CD32E8" w14:paraId="2371AA82" w14:textId="77777777" w:rsidTr="004D5BDE">
        <w:trPr>
          <w:trHeight w:val="567"/>
        </w:trPr>
        <w:tc>
          <w:tcPr>
            <w:tcW w:w="6227" w:type="dxa"/>
            <w:vMerge/>
          </w:tcPr>
          <w:p w14:paraId="02AB5D4B" w14:textId="77777777" w:rsidR="004D5BDE" w:rsidRPr="00CD32E8" w:rsidRDefault="004D5BDE" w:rsidP="004D5BDE">
            <w:pPr>
              <w:keepNext/>
              <w:keepLines/>
              <w:pBdr>
                <w:top w:val="single" w:sz="24" w:space="6" w:color="FF7707"/>
              </w:pBdr>
              <w:spacing w:after="120"/>
              <w:outlineLvl w:val="1"/>
              <w:rPr>
                <w:rFonts w:ascii="Times New Roman" w:hAnsi="Times New Roman" w:cs="Times New Roman"/>
                <w:color w:val="202B6A"/>
              </w:rPr>
            </w:pPr>
          </w:p>
        </w:tc>
        <w:tc>
          <w:tcPr>
            <w:tcW w:w="311" w:type="dxa"/>
            <w:vMerge/>
          </w:tcPr>
          <w:p w14:paraId="0326B24F" w14:textId="77777777" w:rsidR="004D5BDE" w:rsidRPr="00CD32E8" w:rsidRDefault="004D5BDE" w:rsidP="004D5BDE">
            <w:pPr>
              <w:kinsoku w:val="0"/>
              <w:overflowPunct w:val="0"/>
              <w:spacing w:before="168" w:line="204" w:lineRule="auto"/>
              <w:ind w:right="6116"/>
              <w:rPr>
                <w:rFonts w:ascii="Times New Roman" w:hAnsi="Times New Roman" w:cs="Times New Roman"/>
                <w:b/>
                <w:bCs/>
                <w:color w:val="FF7706"/>
              </w:rPr>
            </w:pPr>
          </w:p>
        </w:tc>
        <w:tc>
          <w:tcPr>
            <w:tcW w:w="532" w:type="dxa"/>
            <w:vAlign w:val="center"/>
          </w:tcPr>
          <w:p w14:paraId="7E932CAE" w14:textId="77777777" w:rsidR="004D5BDE" w:rsidRPr="00CD32E8" w:rsidRDefault="004D5BDE" w:rsidP="004D5BDE">
            <w:pPr>
              <w:pStyle w:val="Informations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noProof/>
              </w:rPr>
            </w:r>
            <w:r>
              <w:pict w14:anchorId="7E8A9BAD">
                <v:shape id="_x0000_s2241" alt="Icône de courrier électronique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" path="m14123,7145r-6812,l10634,9803,14123,7145xm10800,c4818,,,4818,,10800v,5982,4818,10800,10800,10800c16782,21600,21600,16782,21600,10800,21600,4818,16781,,10800,xm17446,14123v,1163,-997,2160,-2160,2160l6480,16283v-1163,,-2160,-997,-2160,-2160l4320,7643v,-1163,997,-2160,2160,-2160l15286,5483v1163,,2160,997,2160,2160l17446,14123xm5815,7975r,6148c5815,14455,5982,14622,6314,14622r8806,c15452,14622,15618,14455,15618,14123r,-6148l10634,11963,5815,7975xe" fillcolor="#202b6a" stroked="f" strokeweight="1pt">
                  <v:stroke miterlimit="4" joinstyle="miter"/>
                  <v:path arrowok="t" o:extrusionok="f" o:connecttype="custom" o:connectlocs="82550,82550;82550,82550;82550,82550;82550,82550" o:connectangles="0,90,180,270"/>
                  <w10:wrap type="none"/>
                  <w10:anchorlock/>
                </v:shape>
              </w:pict>
            </w:r>
          </w:p>
        </w:tc>
        <w:tc>
          <w:tcPr>
            <w:tcW w:w="3669" w:type="dxa"/>
            <w:vAlign w:val="center"/>
          </w:tcPr>
          <w:p w14:paraId="6F2617F3" w14:textId="77777777" w:rsidR="004D5BDE" w:rsidRPr="00CD32E8" w:rsidRDefault="004D5BDE" w:rsidP="004D5BDE">
            <w:pPr>
              <w:pStyle w:val="Exprience"/>
              <w:rPr>
                <w:rFonts w:ascii="Times New Roman" w:hAnsi="Times New Roman" w:cs="Times New Roman"/>
                <w:color w:val="18204F" w:themeColor="accent1" w:themeShade="BF"/>
                <w:sz w:val="20"/>
                <w:szCs w:val="20"/>
              </w:rPr>
            </w:pPr>
            <w:r w:rsidRPr="00CD32E8">
              <w:rPr>
                <w:rFonts w:ascii="Times New Roman" w:hAnsi="Times New Roman" w:cs="Times New Roman"/>
                <w:color w:val="18204F" w:themeColor="accent1" w:themeShade="BF"/>
                <w:sz w:val="20"/>
                <w:szCs w:val="20"/>
              </w:rPr>
              <w:t>abdokhaled020@gmail.com</w:t>
            </w:r>
          </w:p>
        </w:tc>
      </w:tr>
      <w:tr w:rsidR="004D5BDE" w:rsidRPr="00CD32E8" w14:paraId="6622DCED" w14:textId="77777777" w:rsidTr="004D5BDE">
        <w:trPr>
          <w:trHeight w:val="567"/>
        </w:trPr>
        <w:tc>
          <w:tcPr>
            <w:tcW w:w="6227" w:type="dxa"/>
            <w:vMerge/>
          </w:tcPr>
          <w:p w14:paraId="5AA6FFFD" w14:textId="77777777" w:rsidR="004D5BDE" w:rsidRPr="00CD32E8" w:rsidRDefault="004D5BDE" w:rsidP="004D5BDE">
            <w:pPr>
              <w:keepNext/>
              <w:keepLines/>
              <w:pBdr>
                <w:top w:val="single" w:sz="24" w:space="6" w:color="FF7707"/>
              </w:pBdr>
              <w:spacing w:after="120"/>
              <w:outlineLvl w:val="1"/>
              <w:rPr>
                <w:rFonts w:ascii="Times New Roman" w:hAnsi="Times New Roman" w:cs="Times New Roman"/>
                <w:color w:val="202B6A"/>
              </w:rPr>
            </w:pPr>
          </w:p>
        </w:tc>
        <w:tc>
          <w:tcPr>
            <w:tcW w:w="311" w:type="dxa"/>
            <w:vMerge/>
          </w:tcPr>
          <w:p w14:paraId="53B760AE" w14:textId="77777777" w:rsidR="004D5BDE" w:rsidRPr="00CD32E8" w:rsidRDefault="004D5BDE" w:rsidP="004D5BDE">
            <w:pPr>
              <w:kinsoku w:val="0"/>
              <w:overflowPunct w:val="0"/>
              <w:spacing w:before="168" w:line="204" w:lineRule="auto"/>
              <w:ind w:right="6116"/>
              <w:rPr>
                <w:rFonts w:ascii="Times New Roman" w:hAnsi="Times New Roman" w:cs="Times New Roman"/>
                <w:b/>
                <w:bCs/>
                <w:color w:val="FF7706"/>
              </w:rPr>
            </w:pPr>
          </w:p>
        </w:tc>
        <w:tc>
          <w:tcPr>
            <w:tcW w:w="532" w:type="dxa"/>
            <w:vAlign w:val="center"/>
          </w:tcPr>
          <w:p w14:paraId="3D04CFE6" w14:textId="77777777" w:rsidR="004D5BDE" w:rsidRPr="00CD32E8" w:rsidRDefault="004D5BDE" w:rsidP="004D5BDE">
            <w:pPr>
              <w:pStyle w:val="Informations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noProof/>
              </w:rPr>
            </w:r>
            <w:r>
              <w:pict w14:anchorId="268347AA">
                <v:shape id="_x0000_s2242" alt="icône de site web" style="width:13pt;height:1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" path="m7311,15286v664,-1163,997,-2326,1163,-3655l5317,11631v166,1495,831,2824,1994,3655xm7311,6480c6148,7311,5483,8640,5317,10135r3157,c8308,8806,7809,7477,7311,6480xm10800,c4818,,,4818,,10800v,5982,4818,10800,10800,10800c16782,21600,21600,16782,21600,10800,21600,4818,16782,,10800,xm10800,18277v-4154,,-7311,-3323,-7311,-7311c3489,6812,6812,3655,10800,3655v4154,,7311,3323,7311,7311c18277,14954,14954,18277,10800,18277xm10135,11797v-166,1495,-498,3157,-1495,4486c9305,16615,9969,16782,10800,16782v831,,1495,-167,2160,-499c12129,14954,11631,13292,11465,11797r-1330,xm14455,6480v-664,997,-997,2326,-1163,3655l16449,10135c16283,8640,15452,7311,14455,6480xm14455,15286v1164,-831,1828,-2160,1994,-3655l13292,11631v,1329,499,2658,1163,3655xm8640,5649v831,1329,1329,2825,1329,4486l11465,10135v166,-1661,664,-3157,1329,-4486c12129,5317,11465,5151,10634,5151v-499,,-1329,166,-1994,498xe" fillcolor="#202b6a" stroked="f" strokeweight="1pt">
                  <v:stroke miterlimit="4" joinstyle="miter"/>
                  <v:path arrowok="t" o:extrusionok="f" o:connecttype="custom" o:connectlocs="82550,82550;82550,82550;82550,82550;82550,82550" o:connectangles="0,90,180,270"/>
                  <w10:wrap type="none"/>
                  <w10:anchorlock/>
                </v:shape>
              </w:pict>
            </w:r>
          </w:p>
        </w:tc>
        <w:tc>
          <w:tcPr>
            <w:tcW w:w="3669" w:type="dxa"/>
            <w:vAlign w:val="center"/>
          </w:tcPr>
          <w:p w14:paraId="7CA8787A" w14:textId="77777777" w:rsidR="004D5BDE" w:rsidRPr="00CD32E8" w:rsidRDefault="004D5BDE" w:rsidP="004D5BDE">
            <w:pPr>
              <w:pStyle w:val="Informations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4D5BDE" w:rsidRPr="00CD32E8" w14:paraId="34077497" w14:textId="77777777" w:rsidTr="004D5BDE">
        <w:trPr>
          <w:trHeight w:val="796"/>
        </w:trPr>
        <w:tc>
          <w:tcPr>
            <w:tcW w:w="6227" w:type="dxa"/>
            <w:vMerge/>
          </w:tcPr>
          <w:p w14:paraId="62824CA2" w14:textId="77777777" w:rsidR="004D5BDE" w:rsidRPr="00CD32E8" w:rsidRDefault="004D5BDE" w:rsidP="004D5BDE">
            <w:pPr>
              <w:keepNext/>
              <w:keepLines/>
              <w:pBdr>
                <w:top w:val="single" w:sz="24" w:space="6" w:color="FF7707"/>
              </w:pBdr>
              <w:spacing w:after="120"/>
              <w:outlineLvl w:val="1"/>
              <w:rPr>
                <w:rFonts w:ascii="Times New Roman" w:hAnsi="Times New Roman" w:cs="Times New Roman"/>
                <w:color w:val="202B6A"/>
                <w:lang w:val="en-US"/>
              </w:rPr>
            </w:pPr>
          </w:p>
        </w:tc>
        <w:tc>
          <w:tcPr>
            <w:tcW w:w="311" w:type="dxa"/>
            <w:vMerge/>
          </w:tcPr>
          <w:p w14:paraId="3BC2C934" w14:textId="77777777" w:rsidR="004D5BDE" w:rsidRPr="00CD32E8" w:rsidRDefault="004D5BDE" w:rsidP="004D5BDE">
            <w:pPr>
              <w:kinsoku w:val="0"/>
              <w:overflowPunct w:val="0"/>
              <w:spacing w:before="168" w:line="204" w:lineRule="auto"/>
              <w:ind w:right="6116"/>
              <w:rPr>
                <w:rFonts w:ascii="Times New Roman" w:hAnsi="Times New Roman" w:cs="Times New Roman"/>
                <w:b/>
                <w:bCs/>
                <w:color w:val="FF7706"/>
                <w:lang w:val="en-US"/>
              </w:rPr>
            </w:pPr>
          </w:p>
        </w:tc>
        <w:tc>
          <w:tcPr>
            <w:tcW w:w="4201" w:type="dxa"/>
            <w:gridSpan w:val="2"/>
          </w:tcPr>
          <w:p w14:paraId="3AADAE60" w14:textId="77777777" w:rsidR="004D5BDE" w:rsidRPr="00CD32E8" w:rsidRDefault="004D5BDE" w:rsidP="004D5BDE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2B464860" w14:textId="0BF5BBC2" w:rsidR="00CE6104" w:rsidRDefault="004D5BDE" w:rsidP="0006568A">
      <w:pPr>
        <w:rPr>
          <w:rFonts w:ascii="Times New Roman" w:hAnsi="Times New Roman" w:cs="Times New Roman"/>
          <w:b/>
          <w:bCs/>
          <w:color w:val="FF7707" w:themeColor="accent2"/>
          <w:sz w:val="44"/>
          <w:szCs w:val="44"/>
          <w:lang w:val="en-US"/>
        </w:rPr>
      </w:pPr>
      <w:r w:rsidRPr="004D5BDE">
        <w:rPr>
          <w:rFonts w:ascii="Times New Roman" w:hAnsi="Times New Roman" w:cs="Times New Roman"/>
          <w:b/>
          <w:bCs/>
          <w:color w:val="FF7707" w:themeColor="accent2"/>
          <w:sz w:val="44"/>
          <w:szCs w:val="44"/>
          <w:lang w:val="en-US"/>
        </w:rPr>
        <w:t xml:space="preserve">Curriculum Vitae </w:t>
      </w:r>
    </w:p>
    <w:p w14:paraId="6CDB227D" w14:textId="6F1D19E8" w:rsidR="009A16F3" w:rsidRPr="004D5BDE" w:rsidRDefault="009A16F3" w:rsidP="0006568A">
      <w:pPr>
        <w:rPr>
          <w:rFonts w:ascii="Times New Roman" w:hAnsi="Times New Roman" w:cs="Times New Roman"/>
          <w:b/>
          <w:bCs/>
          <w:color w:val="FF7707" w:themeColor="accent2"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color w:val="FF7707" w:themeColor="accent2"/>
          <w:sz w:val="44"/>
          <w:szCs w:val="44"/>
          <w:lang w:val="en-US"/>
        </w:rPr>
        <w:t>ABDO KHALED ABDOU</w:t>
      </w:r>
    </w:p>
    <w:p w14:paraId="00E862D3" w14:textId="1AD2CB40" w:rsidR="004D5BDE" w:rsidRPr="004D5BDE" w:rsidRDefault="004D5BDE" w:rsidP="0006568A">
      <w:pPr>
        <w:rPr>
          <w:rFonts w:ascii="Times New Roman" w:hAnsi="Times New Roman" w:cs="Times New Roman"/>
          <w:b/>
          <w:bCs/>
          <w:color w:val="FF7707" w:themeColor="accent2"/>
          <w:sz w:val="44"/>
          <w:szCs w:val="44"/>
          <w:lang w:val="en-US"/>
        </w:rPr>
      </w:pPr>
    </w:p>
    <w:sectPr w:rsidR="004D5BDE" w:rsidRPr="004D5BDE" w:rsidSect="004915FF">
      <w:pgSz w:w="11906" w:h="16838" w:code="9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8BEDB" w14:textId="77777777" w:rsidR="00701C46" w:rsidRDefault="00701C46" w:rsidP="009129A0">
      <w:r>
        <w:separator/>
      </w:r>
    </w:p>
  </w:endnote>
  <w:endnote w:type="continuationSeparator" w:id="0">
    <w:p w14:paraId="1BDDB765" w14:textId="77777777" w:rsidR="00701C46" w:rsidRDefault="00701C46" w:rsidP="009129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6A1299-9F83-4003-800E-CF3D1F7ADA59}"/>
    <w:embedBold r:id="rId2" w:fontKey="{7CC4083B-E4D6-4B2F-96C6-985D30AA0F8F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E8294E2D-B159-4DCC-96CB-AF17FF8A3BE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4" w:fontKey="{1899FFCE-9561-4806-9F8E-AAF6C5D6B1A9}"/>
    <w:embedBold r:id="rId5" w:fontKey="{D589C169-996B-46B7-9DAC-5FACB7BEED18}"/>
    <w:embedItalic r:id="rId6" w:fontKey="{1B2746E6-85E4-4E1B-A8E7-34D060C556EB}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C13AD07B-224B-4249-9E59-899927B7C7F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B6229" w14:textId="77777777" w:rsidR="00701C46" w:rsidRDefault="00701C46" w:rsidP="009129A0">
      <w:r>
        <w:separator/>
      </w:r>
    </w:p>
  </w:footnote>
  <w:footnote w:type="continuationSeparator" w:id="0">
    <w:p w14:paraId="03C02ACC" w14:textId="77777777" w:rsidR="00701C46" w:rsidRDefault="00701C46" w:rsidP="009129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B6A0B97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F7707" w:themeColor="accent2"/>
      </w:rPr>
    </w:lvl>
  </w:abstractNum>
  <w:abstractNum w:abstractNumId="1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itre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2383464"/>
    <w:multiLevelType w:val="hybridMultilevel"/>
    <w:tmpl w:val="7936858A"/>
    <w:lvl w:ilvl="0" w:tplc="B42A26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72419"/>
    <w:multiLevelType w:val="hybridMultilevel"/>
    <w:tmpl w:val="00864D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5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itre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6" w15:restartNumberingAfterBreak="0">
    <w:nsid w:val="22AC491D"/>
    <w:multiLevelType w:val="hybridMultilevel"/>
    <w:tmpl w:val="A966443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8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11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DA39EA"/>
    <w:multiLevelType w:val="multilevel"/>
    <w:tmpl w:val="4502D284"/>
    <w:lvl w:ilvl="0">
      <w:start w:val="1"/>
      <w:numFmt w:val="upperLetter"/>
      <w:lvlText w:val="Annexe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3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itre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4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5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47022"/>
    <w:multiLevelType w:val="multilevel"/>
    <w:tmpl w:val="400A36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7" w15:restartNumberingAfterBreak="0">
    <w:nsid w:val="48E40A21"/>
    <w:multiLevelType w:val="multilevel"/>
    <w:tmpl w:val="0A1658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8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0E40B0"/>
    <w:multiLevelType w:val="hybridMultilevel"/>
    <w:tmpl w:val="5F62CB52"/>
    <w:lvl w:ilvl="0" w:tplc="BB88C5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7707" w:themeColor="accent2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731FAF"/>
    <w:multiLevelType w:val="hybridMultilevel"/>
    <w:tmpl w:val="5462C4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FB6439"/>
    <w:multiLevelType w:val="hybridMultilevel"/>
    <w:tmpl w:val="5FEA07E8"/>
    <w:lvl w:ilvl="0" w:tplc="0C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3255C6"/>
    <w:multiLevelType w:val="hybridMultilevel"/>
    <w:tmpl w:val="9CDAF6F8"/>
    <w:lvl w:ilvl="0" w:tplc="0C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3A1B80"/>
    <w:multiLevelType w:val="hybridMultilevel"/>
    <w:tmpl w:val="7242D70A"/>
    <w:lvl w:ilvl="0" w:tplc="BB88C5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7707" w:themeColor="accent2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DF7B0E"/>
    <w:multiLevelType w:val="multilevel"/>
    <w:tmpl w:val="4BBE41AE"/>
    <w:lvl w:ilvl="0">
      <w:start w:val="1"/>
      <w:numFmt w:val="decimal"/>
      <w:lvlText w:val="Chapitre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Titre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Titre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Titre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Titre9"/>
      <w:lvlText w:val=""/>
      <w:lvlJc w:val="left"/>
      <w:pPr>
        <w:ind w:left="0" w:firstLine="0"/>
      </w:pPr>
      <w:rPr>
        <w:rFonts w:hint="default"/>
      </w:rPr>
    </w:lvl>
  </w:abstractNum>
  <w:abstractNum w:abstractNumId="26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itre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7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9" w15:restartNumberingAfterBreak="0">
    <w:nsid w:val="77E436ED"/>
    <w:multiLevelType w:val="hybridMultilevel"/>
    <w:tmpl w:val="E0B88DA2"/>
    <w:lvl w:ilvl="0" w:tplc="0C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itre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1814518722">
    <w:abstractNumId w:val="15"/>
  </w:num>
  <w:num w:numId="2" w16cid:durableId="376201973">
    <w:abstractNumId w:val="11"/>
  </w:num>
  <w:num w:numId="3" w16cid:durableId="703746424">
    <w:abstractNumId w:val="23"/>
  </w:num>
  <w:num w:numId="4" w16cid:durableId="467672709">
    <w:abstractNumId w:val="16"/>
  </w:num>
  <w:num w:numId="5" w16cid:durableId="947543048">
    <w:abstractNumId w:val="17"/>
  </w:num>
  <w:num w:numId="6" w16cid:durableId="1123621815">
    <w:abstractNumId w:val="28"/>
  </w:num>
  <w:num w:numId="7" w16cid:durableId="240725872">
    <w:abstractNumId w:val="10"/>
  </w:num>
  <w:num w:numId="8" w16cid:durableId="2129157997">
    <w:abstractNumId w:val="14"/>
  </w:num>
  <w:num w:numId="9" w16cid:durableId="1513647561">
    <w:abstractNumId w:val="26"/>
  </w:num>
  <w:num w:numId="10" w16cid:durableId="1867794835">
    <w:abstractNumId w:val="4"/>
  </w:num>
  <w:num w:numId="11" w16cid:durableId="1026365084">
    <w:abstractNumId w:val="9"/>
  </w:num>
  <w:num w:numId="12" w16cid:durableId="523859126">
    <w:abstractNumId w:val="1"/>
  </w:num>
  <w:num w:numId="13" w16cid:durableId="1425304898">
    <w:abstractNumId w:val="5"/>
  </w:num>
  <w:num w:numId="14" w16cid:durableId="498152878">
    <w:abstractNumId w:val="13"/>
  </w:num>
  <w:num w:numId="15" w16cid:durableId="180553201">
    <w:abstractNumId w:val="12"/>
  </w:num>
  <w:num w:numId="16" w16cid:durableId="1109739261">
    <w:abstractNumId w:val="25"/>
  </w:num>
  <w:num w:numId="17" w16cid:durableId="454370927">
    <w:abstractNumId w:val="7"/>
  </w:num>
  <w:num w:numId="18" w16cid:durableId="488180222">
    <w:abstractNumId w:val="31"/>
  </w:num>
  <w:num w:numId="19" w16cid:durableId="1801999150">
    <w:abstractNumId w:val="27"/>
  </w:num>
  <w:num w:numId="20" w16cid:durableId="465659280">
    <w:abstractNumId w:val="18"/>
  </w:num>
  <w:num w:numId="21" w16cid:durableId="4720912">
    <w:abstractNumId w:val="30"/>
  </w:num>
  <w:num w:numId="22" w16cid:durableId="342517300">
    <w:abstractNumId w:val="8"/>
  </w:num>
  <w:num w:numId="23" w16cid:durableId="1974409956">
    <w:abstractNumId w:val="0"/>
  </w:num>
  <w:num w:numId="24" w16cid:durableId="655649590">
    <w:abstractNumId w:val="0"/>
  </w:num>
  <w:num w:numId="25" w16cid:durableId="1762066764">
    <w:abstractNumId w:val="19"/>
  </w:num>
  <w:num w:numId="26" w16cid:durableId="1027759854">
    <w:abstractNumId w:val="24"/>
  </w:num>
  <w:num w:numId="27" w16cid:durableId="1839881351">
    <w:abstractNumId w:val="2"/>
  </w:num>
  <w:num w:numId="28" w16cid:durableId="263613207">
    <w:abstractNumId w:val="3"/>
  </w:num>
  <w:num w:numId="29" w16cid:durableId="938486222">
    <w:abstractNumId w:val="29"/>
  </w:num>
  <w:num w:numId="30" w16cid:durableId="2118018844">
    <w:abstractNumId w:val="20"/>
  </w:num>
  <w:num w:numId="31" w16cid:durableId="610015949">
    <w:abstractNumId w:val="22"/>
  </w:num>
  <w:num w:numId="32" w16cid:durableId="1753039197">
    <w:abstractNumId w:val="21"/>
  </w:num>
  <w:num w:numId="33" w16cid:durableId="270944189">
    <w:abstractNumId w:val="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embedTrueTypeFonts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24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12FA"/>
    <w:rsid w:val="00052382"/>
    <w:rsid w:val="0006568A"/>
    <w:rsid w:val="00076F0F"/>
    <w:rsid w:val="00084253"/>
    <w:rsid w:val="000B0B57"/>
    <w:rsid w:val="000D1F49"/>
    <w:rsid w:val="000E0AC8"/>
    <w:rsid w:val="000E6867"/>
    <w:rsid w:val="000F1722"/>
    <w:rsid w:val="001605F2"/>
    <w:rsid w:val="001727CA"/>
    <w:rsid w:val="00255F18"/>
    <w:rsid w:val="0026787B"/>
    <w:rsid w:val="002A36F8"/>
    <w:rsid w:val="002C56E6"/>
    <w:rsid w:val="002E4511"/>
    <w:rsid w:val="002E4AFC"/>
    <w:rsid w:val="002F2708"/>
    <w:rsid w:val="003267B9"/>
    <w:rsid w:val="0034688D"/>
    <w:rsid w:val="00361E11"/>
    <w:rsid w:val="0039737D"/>
    <w:rsid w:val="003D12FA"/>
    <w:rsid w:val="003D7746"/>
    <w:rsid w:val="003F0847"/>
    <w:rsid w:val="003F49D9"/>
    <w:rsid w:val="0040090B"/>
    <w:rsid w:val="00433528"/>
    <w:rsid w:val="0046302A"/>
    <w:rsid w:val="00487D2D"/>
    <w:rsid w:val="004915FF"/>
    <w:rsid w:val="004C60F1"/>
    <w:rsid w:val="004D1564"/>
    <w:rsid w:val="004D5BDE"/>
    <w:rsid w:val="004D5D62"/>
    <w:rsid w:val="004F3E99"/>
    <w:rsid w:val="00504EAA"/>
    <w:rsid w:val="005110DE"/>
    <w:rsid w:val="005112D0"/>
    <w:rsid w:val="00534951"/>
    <w:rsid w:val="00577E06"/>
    <w:rsid w:val="005A3BF7"/>
    <w:rsid w:val="005F2035"/>
    <w:rsid w:val="005F5E81"/>
    <w:rsid w:val="005F78E5"/>
    <w:rsid w:val="005F7990"/>
    <w:rsid w:val="00635B84"/>
    <w:rsid w:val="0063739C"/>
    <w:rsid w:val="0063784D"/>
    <w:rsid w:val="006A7ACF"/>
    <w:rsid w:val="006C1512"/>
    <w:rsid w:val="006E23B3"/>
    <w:rsid w:val="006E2592"/>
    <w:rsid w:val="006F485E"/>
    <w:rsid w:val="00701C46"/>
    <w:rsid w:val="00745931"/>
    <w:rsid w:val="00770F25"/>
    <w:rsid w:val="007A35A8"/>
    <w:rsid w:val="007B0A85"/>
    <w:rsid w:val="007B6881"/>
    <w:rsid w:val="007C37B7"/>
    <w:rsid w:val="007C6A52"/>
    <w:rsid w:val="0082043E"/>
    <w:rsid w:val="008311CD"/>
    <w:rsid w:val="0088344F"/>
    <w:rsid w:val="00894633"/>
    <w:rsid w:val="008E203A"/>
    <w:rsid w:val="008F27DD"/>
    <w:rsid w:val="0091229C"/>
    <w:rsid w:val="009129A0"/>
    <w:rsid w:val="00923AB7"/>
    <w:rsid w:val="00940E73"/>
    <w:rsid w:val="009544A7"/>
    <w:rsid w:val="009665B6"/>
    <w:rsid w:val="0098597D"/>
    <w:rsid w:val="009929ED"/>
    <w:rsid w:val="009A16F3"/>
    <w:rsid w:val="009B15B0"/>
    <w:rsid w:val="009F619A"/>
    <w:rsid w:val="009F6DDE"/>
    <w:rsid w:val="00A3600C"/>
    <w:rsid w:val="00A370A8"/>
    <w:rsid w:val="00AD6344"/>
    <w:rsid w:val="00B933F2"/>
    <w:rsid w:val="00BA2A7A"/>
    <w:rsid w:val="00BD4753"/>
    <w:rsid w:val="00BD5CB1"/>
    <w:rsid w:val="00BE62EE"/>
    <w:rsid w:val="00C003BA"/>
    <w:rsid w:val="00C24813"/>
    <w:rsid w:val="00C46878"/>
    <w:rsid w:val="00C53EC9"/>
    <w:rsid w:val="00C55CC7"/>
    <w:rsid w:val="00CB4A51"/>
    <w:rsid w:val="00CD32E8"/>
    <w:rsid w:val="00CD4532"/>
    <w:rsid w:val="00CD47B0"/>
    <w:rsid w:val="00CE6104"/>
    <w:rsid w:val="00CE7918"/>
    <w:rsid w:val="00D16163"/>
    <w:rsid w:val="00D429C1"/>
    <w:rsid w:val="00DB3FAD"/>
    <w:rsid w:val="00DC3306"/>
    <w:rsid w:val="00DC348D"/>
    <w:rsid w:val="00DC3E3C"/>
    <w:rsid w:val="00DE4202"/>
    <w:rsid w:val="00DF2533"/>
    <w:rsid w:val="00E61C09"/>
    <w:rsid w:val="00EB3B58"/>
    <w:rsid w:val="00EC7359"/>
    <w:rsid w:val="00EE3054"/>
    <w:rsid w:val="00EE5D95"/>
    <w:rsid w:val="00F00606"/>
    <w:rsid w:val="00F01256"/>
    <w:rsid w:val="00F30717"/>
    <w:rsid w:val="00F816E6"/>
    <w:rsid w:val="00FA063B"/>
    <w:rsid w:val="00FB5B38"/>
    <w:rsid w:val="00FC7475"/>
    <w:rsid w:val="00FE7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43"/>
    <o:shapelayout v:ext="edit">
      <o:idmap v:ext="edit" data="2"/>
      <o:rules v:ext="edit">
        <o:r id="V:Rule1" type="connector" idref="#Ligne"/>
        <o:r id="V:Rule2" type="connector" idref="#Ligne"/>
        <o:r id="V:Rule3" type="connector" idref="#Ligne"/>
        <o:r id="V:Rule4" type="connector" idref="#Ligne"/>
        <o:r id="V:Rule5" type="connector" idref="#Ligne"/>
        <o:r id="V:Rule6" type="connector" idref="#Ligne"/>
        <o:r id="V:Rule7" type="connector" idref="#Ligne"/>
        <o:r id="V:Rule8" type="connector" idref="#Ligne"/>
      </o:rules>
    </o:shapelayout>
  </w:shapeDefaults>
  <w:decimalSymbol w:val=","/>
  <w:listSeparator w:val=";"/>
  <w14:docId w14:val="698C582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2E4AFC"/>
    <w:pPr>
      <w:widowControl w:val="0"/>
      <w:autoSpaceDE w:val="0"/>
      <w:autoSpaceDN w:val="0"/>
      <w:adjustRightInd w:val="0"/>
    </w:pPr>
    <w:rPr>
      <w:rFonts w:eastAsia="Times New Roman" w:cs="Arial"/>
    </w:rPr>
  </w:style>
  <w:style w:type="paragraph" w:styleId="Titre1">
    <w:name w:val="heading 1"/>
    <w:basedOn w:val="Normal"/>
    <w:next w:val="Normal"/>
    <w:link w:val="Titre1Car"/>
    <w:uiPriority w:val="1"/>
    <w:rsid w:val="002E4AFC"/>
    <w:pPr>
      <w:ind w:left="119"/>
      <w:outlineLvl w:val="0"/>
    </w:pPr>
    <w:rPr>
      <w:rFonts w:ascii="Arial Black" w:hAnsi="Arial Black" w:cs="Arial Black"/>
      <w:b/>
      <w:bCs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rsid w:val="002E4AFC"/>
    <w:pPr>
      <w:keepNext/>
      <w:keepLines/>
      <w:pBdr>
        <w:top w:val="single" w:sz="24" w:space="6" w:color="FF7707" w:themeColor="accent2"/>
      </w:pBdr>
      <w:spacing w:after="120"/>
      <w:outlineLvl w:val="1"/>
    </w:pPr>
    <w:rPr>
      <w:rFonts w:asciiTheme="majorHAnsi" w:eastAsiaTheme="majorEastAsia" w:hAnsiTheme="majorHAnsi" w:cstheme="majorBidi"/>
      <w:color w:val="202B6A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1"/>
    <w:qFormat/>
    <w:rsid w:val="00CD4532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694A77"/>
      <w:szCs w:val="27"/>
    </w:rPr>
  </w:style>
  <w:style w:type="paragraph" w:styleId="Titre4">
    <w:name w:val="heading 4"/>
    <w:basedOn w:val="Normal"/>
    <w:link w:val="Titre4Car"/>
    <w:uiPriority w:val="9"/>
    <w:semiHidden/>
    <w:qFormat/>
    <w:rsid w:val="000D1F49"/>
    <w:pPr>
      <w:spacing w:before="184"/>
      <w:outlineLvl w:val="3"/>
    </w:pPr>
    <w:rPr>
      <w:b/>
      <w:sz w:val="25"/>
      <w:szCs w:val="25"/>
    </w:rPr>
  </w:style>
  <w:style w:type="paragraph" w:styleId="Titre5">
    <w:name w:val="heading 5"/>
    <w:basedOn w:val="Titre2"/>
    <w:link w:val="Titre5Car"/>
    <w:uiPriority w:val="1"/>
    <w:semiHidden/>
    <w:qFormat/>
    <w:rsid w:val="000D1F49"/>
    <w:pPr>
      <w:numPr>
        <w:ilvl w:val="4"/>
      </w:numPr>
      <w:spacing w:before="120"/>
      <w:ind w:left="1440"/>
      <w:outlineLvl w:val="4"/>
    </w:pPr>
    <w:rPr>
      <w:caps/>
      <w:color w:val="4BACC6"/>
    </w:rPr>
  </w:style>
  <w:style w:type="paragraph" w:styleId="Titre6">
    <w:name w:val="heading 6"/>
    <w:basedOn w:val="Normal"/>
    <w:next w:val="Normal"/>
    <w:link w:val="Titre6Car"/>
    <w:uiPriority w:val="9"/>
    <w:semiHidden/>
    <w:qFormat/>
    <w:rsid w:val="000D1F49"/>
    <w:pPr>
      <w:keepNext/>
      <w:keepLines/>
      <w:numPr>
        <w:ilvl w:val="5"/>
        <w:numId w:val="16"/>
      </w:numPr>
      <w:spacing w:before="40"/>
      <w:outlineLvl w:val="5"/>
    </w:pPr>
    <w:rPr>
      <w:rFonts w:asciiTheme="majorHAnsi" w:eastAsiaTheme="majorEastAsia" w:hAnsiTheme="majorHAnsi" w:cstheme="majorBidi"/>
      <w:color w:val="101534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qFormat/>
    <w:rsid w:val="000D1F49"/>
    <w:pPr>
      <w:keepNext/>
      <w:keepLines/>
      <w:numPr>
        <w:ilvl w:val="6"/>
        <w:numId w:val="1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01534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qFormat/>
    <w:rsid w:val="000D1F49"/>
    <w:pPr>
      <w:keepNext/>
      <w:keepLines/>
      <w:numPr>
        <w:ilvl w:val="7"/>
        <w:numId w:val="1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qFormat/>
    <w:rsid w:val="000D1F49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E4AFC"/>
    <w:rPr>
      <w:rFonts w:ascii="Arial Black" w:eastAsia="Times New Roman" w:hAnsi="Arial Black" w:cs="Arial Black"/>
      <w:b/>
      <w:bCs/>
      <w:sz w:val="24"/>
      <w:szCs w:val="24"/>
    </w:rPr>
  </w:style>
  <w:style w:type="paragraph" w:styleId="Corpsdetexte">
    <w:name w:val="Body Text"/>
    <w:basedOn w:val="Normal"/>
    <w:link w:val="CorpsdetexteCar"/>
    <w:uiPriority w:val="1"/>
    <w:semiHidden/>
    <w:rsid w:val="002E4AFC"/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semiHidden/>
    <w:rsid w:val="002E4AFC"/>
    <w:rPr>
      <w:rFonts w:eastAsia="Times New Roman" w:cs="Arial"/>
      <w:sz w:val="20"/>
      <w:szCs w:val="20"/>
    </w:rPr>
  </w:style>
  <w:style w:type="paragraph" w:styleId="Date">
    <w:name w:val="Date"/>
    <w:basedOn w:val="Normal"/>
    <w:next w:val="Normal"/>
    <w:link w:val="DateCar"/>
    <w:uiPriority w:val="99"/>
    <w:semiHidden/>
    <w:rsid w:val="002E4AFC"/>
    <w:pPr>
      <w:spacing w:line="480" w:lineRule="auto"/>
    </w:pPr>
    <w:rPr>
      <w:rFonts w:cs="Georgia"/>
    </w:rPr>
  </w:style>
  <w:style w:type="character" w:customStyle="1" w:styleId="Titre2Car">
    <w:name w:val="Titre 2 Car"/>
    <w:basedOn w:val="Policepardfaut"/>
    <w:link w:val="Titre2"/>
    <w:uiPriority w:val="9"/>
    <w:rsid w:val="002E4AFC"/>
    <w:rPr>
      <w:rFonts w:asciiTheme="majorHAnsi" w:eastAsiaTheme="majorEastAsia" w:hAnsiTheme="majorHAnsi" w:cstheme="majorBidi"/>
      <w:color w:val="202B6A" w:themeColor="accent1"/>
      <w:sz w:val="26"/>
      <w:szCs w:val="26"/>
    </w:rPr>
  </w:style>
  <w:style w:type="character" w:customStyle="1" w:styleId="DateCar">
    <w:name w:val="Date Car"/>
    <w:basedOn w:val="Policepardfaut"/>
    <w:link w:val="Date"/>
    <w:uiPriority w:val="99"/>
    <w:semiHidden/>
    <w:rsid w:val="002E4AFC"/>
    <w:rPr>
      <w:rFonts w:eastAsia="Times New Roman" w:cs="Georgia"/>
    </w:rPr>
  </w:style>
  <w:style w:type="character" w:customStyle="1" w:styleId="Titre3Car">
    <w:name w:val="Titre 3 Car"/>
    <w:basedOn w:val="Policepardfaut"/>
    <w:link w:val="Titre3"/>
    <w:uiPriority w:val="1"/>
    <w:rsid w:val="000D1F49"/>
    <w:rPr>
      <w:b/>
      <w:bCs/>
      <w:color w:val="694A77"/>
      <w:sz w:val="28"/>
      <w:szCs w:val="27"/>
    </w:rPr>
  </w:style>
  <w:style w:type="paragraph" w:customStyle="1" w:styleId="Dates">
    <w:name w:val="Dates"/>
    <w:basedOn w:val="Corpsdetexte"/>
    <w:qFormat/>
    <w:rsid w:val="002E4AFC"/>
    <w:pPr>
      <w:kinsoku w:val="0"/>
      <w:overflowPunct w:val="0"/>
    </w:pPr>
    <w:rPr>
      <w:rFonts w:cs="Georgia"/>
      <w:b/>
      <w:color w:val="202B6A" w:themeColor="accent1"/>
      <w:sz w:val="18"/>
    </w:rPr>
  </w:style>
  <w:style w:type="paragraph" w:customStyle="1" w:styleId="Exprience">
    <w:name w:val="Expérience"/>
    <w:basedOn w:val="Normal"/>
    <w:qFormat/>
    <w:rsid w:val="002E4AFC"/>
    <w:pPr>
      <w:widowControl/>
      <w:autoSpaceDE/>
      <w:autoSpaceDN/>
      <w:adjustRightInd/>
      <w:spacing w:after="200"/>
    </w:pPr>
    <w:rPr>
      <w:rFonts w:eastAsiaTheme="minorHAnsi" w:cstheme="minorBidi"/>
      <w:szCs w:val="24"/>
    </w:rPr>
  </w:style>
  <w:style w:type="paragraph" w:styleId="Pieddepage">
    <w:name w:val="footer"/>
    <w:basedOn w:val="Normal"/>
    <w:link w:val="PieddepageCar"/>
    <w:uiPriority w:val="99"/>
    <w:semiHidden/>
    <w:rsid w:val="002E4AFC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E4AFC"/>
    <w:rPr>
      <w:rFonts w:eastAsia="Times New Roman" w:cs="Arial"/>
    </w:rPr>
  </w:style>
  <w:style w:type="paragraph" w:styleId="En-tte">
    <w:name w:val="header"/>
    <w:basedOn w:val="Normal"/>
    <w:link w:val="En-tteCar"/>
    <w:uiPriority w:val="99"/>
    <w:semiHidden/>
    <w:rsid w:val="002E4AFC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2E4AFC"/>
    <w:rPr>
      <w:rFonts w:eastAsia="Times New Roman" w:cs="Arial"/>
    </w:rPr>
  </w:style>
  <w:style w:type="paragraph" w:customStyle="1" w:styleId="Informations">
    <w:name w:val="Informations"/>
    <w:basedOn w:val="Corpsdetexte"/>
    <w:uiPriority w:val="1"/>
    <w:qFormat/>
    <w:rsid w:val="0063784D"/>
    <w:pPr>
      <w:kinsoku w:val="0"/>
      <w:overflowPunct w:val="0"/>
    </w:pPr>
    <w:rPr>
      <w:rFonts w:cs="Georgia"/>
      <w:b/>
      <w:color w:val="000000" w:themeColor="text1"/>
      <w:szCs w:val="17"/>
    </w:rPr>
  </w:style>
  <w:style w:type="paragraph" w:styleId="Listepuces">
    <w:name w:val="List Bullet"/>
    <w:basedOn w:val="Normal"/>
    <w:uiPriority w:val="99"/>
    <w:qFormat/>
    <w:rsid w:val="002E4AFC"/>
    <w:pPr>
      <w:numPr>
        <w:numId w:val="24"/>
      </w:numPr>
      <w:contextualSpacing/>
    </w:pPr>
    <w:rPr>
      <w:rFonts w:cs="Georgia"/>
    </w:rPr>
  </w:style>
  <w:style w:type="paragraph" w:styleId="Paragraphedeliste">
    <w:name w:val="List Paragraph"/>
    <w:basedOn w:val="Normal"/>
    <w:uiPriority w:val="1"/>
    <w:semiHidden/>
    <w:rsid w:val="002E4AFC"/>
    <w:pPr>
      <w:spacing w:before="10"/>
      <w:ind w:left="485" w:hanging="266"/>
    </w:pPr>
    <w:rPr>
      <w:sz w:val="24"/>
      <w:szCs w:val="24"/>
    </w:rPr>
  </w:style>
  <w:style w:type="character" w:styleId="Textedelespacerserv">
    <w:name w:val="Placeholder Text"/>
    <w:basedOn w:val="Policepardfaut"/>
    <w:uiPriority w:val="99"/>
    <w:semiHidden/>
    <w:rsid w:val="002E4AFC"/>
    <w:rPr>
      <w:color w:val="808080"/>
    </w:rPr>
  </w:style>
  <w:style w:type="character" w:styleId="lev">
    <w:name w:val="Strong"/>
    <w:basedOn w:val="Policepardfaut"/>
    <w:uiPriority w:val="22"/>
    <w:semiHidden/>
    <w:qFormat/>
    <w:rsid w:val="0063784D"/>
    <w:rPr>
      <w:b/>
      <w:bCs/>
      <w:color w:val="202B6A" w:themeColor="accent1"/>
    </w:rPr>
  </w:style>
  <w:style w:type="table" w:styleId="Grilledutableau">
    <w:name w:val="Table Grid"/>
    <w:basedOn w:val="TableauNormal"/>
    <w:uiPriority w:val="39"/>
    <w:rsid w:val="002E4AFC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edetableau">
    <w:name w:val="Paragraphe de tableau"/>
    <w:basedOn w:val="Normal"/>
    <w:uiPriority w:val="1"/>
    <w:semiHidden/>
    <w:rsid w:val="002E4AFC"/>
    <w:rPr>
      <w:rFonts w:ascii="Times New Roman" w:hAnsi="Times New Roman" w:cs="Times New Roman"/>
      <w:sz w:val="24"/>
      <w:szCs w:val="24"/>
    </w:rPr>
  </w:style>
  <w:style w:type="paragraph" w:styleId="Titre">
    <w:name w:val="Title"/>
    <w:basedOn w:val="Corpsdetexte"/>
    <w:next w:val="Normal"/>
    <w:link w:val="TitreCar"/>
    <w:uiPriority w:val="10"/>
    <w:qFormat/>
    <w:rsid w:val="002E4AFC"/>
    <w:pPr>
      <w:kinsoku w:val="0"/>
      <w:overflowPunct w:val="0"/>
      <w:spacing w:before="120"/>
    </w:pPr>
    <w:rPr>
      <w:rFonts w:asciiTheme="majorHAnsi" w:hAnsiTheme="majorHAnsi" w:cs="Arial Black"/>
      <w:b/>
      <w:bCs/>
      <w:color w:val="FF7707" w:themeColor="accent2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E4AFC"/>
    <w:rPr>
      <w:rFonts w:asciiTheme="majorHAnsi" w:eastAsia="Times New Roman" w:hAnsiTheme="majorHAnsi" w:cs="Arial Black"/>
      <w:b/>
      <w:bCs/>
      <w:color w:val="FF7707" w:themeColor="accent2"/>
      <w:sz w:val="52"/>
      <w:szCs w:val="52"/>
    </w:rPr>
  </w:style>
  <w:style w:type="character" w:customStyle="1" w:styleId="Titre4Car">
    <w:name w:val="Titre 4 Car"/>
    <w:basedOn w:val="Policepardfaut"/>
    <w:link w:val="Titre4"/>
    <w:uiPriority w:val="9"/>
    <w:semiHidden/>
    <w:rsid w:val="00CD4532"/>
    <w:rPr>
      <w:b/>
      <w:sz w:val="25"/>
      <w:szCs w:val="25"/>
    </w:rPr>
  </w:style>
  <w:style w:type="character" w:customStyle="1" w:styleId="Titre5Car">
    <w:name w:val="Titre 5 Car"/>
    <w:basedOn w:val="Titre2Car"/>
    <w:link w:val="Titre5"/>
    <w:uiPriority w:val="1"/>
    <w:semiHidden/>
    <w:rsid w:val="00CD4532"/>
    <w:rPr>
      <w:rFonts w:asciiTheme="majorHAnsi" w:eastAsiaTheme="majorEastAsia" w:hAnsiTheme="majorHAnsi" w:cstheme="majorBidi"/>
      <w:b w:val="0"/>
      <w:bCs w:val="0"/>
      <w:caps/>
      <w:color w:val="4BACC6"/>
      <w:sz w:val="32"/>
      <w:szCs w:val="32"/>
      <w:lang w:eastAsia="zh-CN"/>
    </w:rPr>
  </w:style>
  <w:style w:type="character" w:customStyle="1" w:styleId="Titre6Car">
    <w:name w:val="Titre 6 Car"/>
    <w:basedOn w:val="Policepardfaut"/>
    <w:link w:val="Titre6"/>
    <w:uiPriority w:val="9"/>
    <w:semiHidden/>
    <w:rsid w:val="00CD4532"/>
    <w:rPr>
      <w:rFonts w:asciiTheme="majorHAnsi" w:eastAsiaTheme="majorEastAsia" w:hAnsiTheme="majorHAnsi" w:cstheme="majorBidi"/>
      <w:color w:val="101534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CD4532"/>
    <w:rPr>
      <w:rFonts w:asciiTheme="majorHAnsi" w:eastAsiaTheme="majorEastAsia" w:hAnsiTheme="majorHAnsi" w:cstheme="majorBidi"/>
      <w:i/>
      <w:iCs/>
      <w:color w:val="101534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CD453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CD453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Lienhypertexte">
    <w:name w:val="Hyperlink"/>
    <w:basedOn w:val="Policepardfaut"/>
    <w:uiPriority w:val="99"/>
    <w:unhideWhenUsed/>
    <w:rsid w:val="003D12F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rsid w:val="003D12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ilou\AppData\Roaming\Microsoft\Templates\CV%20portrait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000000"/>
      </a:dk1>
      <a:lt1>
        <a:srgbClr val="FFFFFF"/>
      </a:lt1>
      <a:dk2>
        <a:srgbClr val="DBD3B9"/>
      </a:dk2>
      <a:lt2>
        <a:srgbClr val="E7E6E6"/>
      </a:lt2>
      <a:accent1>
        <a:srgbClr val="202B6A"/>
      </a:accent1>
      <a:accent2>
        <a:srgbClr val="FF7707"/>
      </a:accent2>
      <a:accent3>
        <a:srgbClr val="293889"/>
      </a:accent3>
      <a:accent4>
        <a:srgbClr val="374AB7"/>
      </a:accent4>
      <a:accent5>
        <a:srgbClr val="4A64F6"/>
      </a:accent5>
      <a:accent6>
        <a:srgbClr val="6E83F8"/>
      </a:accent6>
      <a:hlink>
        <a:srgbClr val="0563C1"/>
      </a:hlink>
      <a:folHlink>
        <a:srgbClr val="954F72"/>
      </a:folHlink>
    </a:clrScheme>
    <a:fontScheme name="Custom 15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AAB763E-F005-4C14-99AA-B82BBF40431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7FBA848E-6DB2-4529-9494-C04DCC960B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93F5BB-135F-4F3C-BE81-6429E93178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 portrait</Template>
  <TotalTime>0</TotalTime>
  <Pages>1</Pages>
  <Words>204</Words>
  <Characters>1127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2023-05-14T07:14:00Z</dcterms:created>
  <dcterms:modified xsi:type="dcterms:W3CDTF">2024-01-04T08:13:00Z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