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8F2702" w14:paraId="0AEA7DF7" w14:textId="77777777" w:rsidTr="00E06E4D">
        <w:trPr>
          <w:trHeight w:val="4410"/>
        </w:trPr>
        <w:tc>
          <w:tcPr>
            <w:tcW w:w="3600" w:type="dxa"/>
            <w:vAlign w:val="bottom"/>
          </w:tcPr>
          <w:p w14:paraId="44D7ED10" w14:textId="536E15BB" w:rsidR="001B2ABD" w:rsidRPr="008F2702" w:rsidRDefault="001B2ABD" w:rsidP="004E6704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2AAE5AC1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092FD426" w14:textId="5D265C56" w:rsidR="001B2ABD" w:rsidRPr="008F2702" w:rsidRDefault="0077127C" w:rsidP="008D1AD9">
            <w:pPr>
              <w:pStyle w:val="Titre"/>
            </w:pPr>
            <w:r>
              <w:t>bechar mehdi</w:t>
            </w:r>
          </w:p>
        </w:tc>
      </w:tr>
      <w:tr w:rsidR="001B2ABD" w:rsidRPr="008F2702" w14:paraId="790D701A" w14:textId="77777777" w:rsidTr="0077127C">
        <w:tc>
          <w:tcPr>
            <w:tcW w:w="3600" w:type="dxa"/>
          </w:tcPr>
          <w:sdt>
            <w:sdtPr>
              <w:id w:val="-1711873194"/>
              <w:placeholder>
                <w:docPart w:val="5ABD2E713E834C0C9A193474079DC922"/>
              </w:placeholder>
              <w:temporary/>
              <w:showingPlcHdr/>
              <w15:appearance w15:val="hidden"/>
            </w:sdtPr>
            <w:sdtContent>
              <w:p w14:paraId="60EF1D22" w14:textId="77777777" w:rsidR="001B2ABD" w:rsidRPr="008F2702" w:rsidRDefault="00036450" w:rsidP="00036450">
                <w:pPr>
                  <w:pStyle w:val="Titre3"/>
                </w:pPr>
                <w:r w:rsidRPr="008F2702">
                  <w:rPr>
                    <w:lang w:bidi="fr-FR"/>
                  </w:rPr>
                  <w:t>Profil</w:t>
                </w:r>
              </w:p>
            </w:sdtContent>
          </w:sdt>
          <w:p w14:paraId="0C786C53" w14:textId="115D7DFE" w:rsidR="00036450" w:rsidRDefault="004E6704" w:rsidP="004E6704">
            <w:r>
              <w:t>23/09/2004    18 ans</w:t>
            </w:r>
          </w:p>
          <w:p w14:paraId="2730D66D" w14:textId="4B23F93F" w:rsidR="00C72221" w:rsidRDefault="00C72221" w:rsidP="004E6704">
            <w:r>
              <w:t>Titulaire du PERMIS B</w:t>
            </w:r>
          </w:p>
          <w:p w14:paraId="4AB730B8" w14:textId="77777777" w:rsidR="004E6704" w:rsidRDefault="004E6704" w:rsidP="004E6704"/>
          <w:p w14:paraId="2B9515A5" w14:textId="68DCFA5B" w:rsidR="004E6704" w:rsidRDefault="004E6704" w:rsidP="004E6704">
            <w:r>
              <w:t>5 rue de la prieurée</w:t>
            </w:r>
          </w:p>
          <w:p w14:paraId="33845BD4" w14:textId="0DBC8F55" w:rsidR="004E6704" w:rsidRDefault="004E6704" w:rsidP="004E6704">
            <w:r>
              <w:t>91070 BONDOUFLE</w:t>
            </w:r>
          </w:p>
          <w:p w14:paraId="30D25D99" w14:textId="77777777" w:rsidR="004E6704" w:rsidRPr="008F2702" w:rsidRDefault="004E6704" w:rsidP="004E6704"/>
          <w:p w14:paraId="02E06ED8" w14:textId="77777777" w:rsidR="00036450" w:rsidRPr="008F2702" w:rsidRDefault="00036450" w:rsidP="00036450"/>
          <w:sdt>
            <w:sdtPr>
              <w:id w:val="-1954003311"/>
              <w:placeholder>
                <w:docPart w:val="A196C5DFAF0B4B79B37CB1C43C9FCD11"/>
              </w:placeholder>
              <w:temporary/>
              <w:showingPlcHdr/>
              <w15:appearance w15:val="hidden"/>
            </w:sdtPr>
            <w:sdtContent>
              <w:p w14:paraId="7708FAE7" w14:textId="77777777" w:rsidR="00036450" w:rsidRPr="008F2702" w:rsidRDefault="00CB0055" w:rsidP="00CB0055">
                <w:pPr>
                  <w:pStyle w:val="Titre3"/>
                </w:pPr>
                <w:r w:rsidRPr="008F2702">
                  <w:rPr>
                    <w:lang w:bidi="fr-FR"/>
                  </w:rPr>
                  <w:t>Contact</w:t>
                </w:r>
              </w:p>
            </w:sdtContent>
          </w:sdt>
          <w:sdt>
            <w:sdtPr>
              <w:id w:val="1111563247"/>
              <w:placeholder>
                <w:docPart w:val="BF85A579DB33422F957D32A5B899EAEB"/>
              </w:placeholder>
              <w:temporary/>
              <w:showingPlcHdr/>
              <w15:appearance w15:val="hidden"/>
            </w:sdtPr>
            <w:sdtContent>
              <w:p w14:paraId="2E8E7718" w14:textId="77777777" w:rsidR="004D3011" w:rsidRPr="008F2702" w:rsidRDefault="004D3011" w:rsidP="004D3011">
                <w:r w:rsidRPr="008F2702">
                  <w:rPr>
                    <w:lang w:bidi="fr-FR"/>
                  </w:rPr>
                  <w:t>TÉLÉPHONE :</w:t>
                </w:r>
              </w:p>
            </w:sdtContent>
          </w:sdt>
          <w:p w14:paraId="387BB99F" w14:textId="113EA2F2" w:rsidR="004E6704" w:rsidRDefault="0077127C" w:rsidP="004D3011">
            <w:r>
              <w:t>07.83.84.82.33</w:t>
            </w:r>
          </w:p>
          <w:p w14:paraId="2195F758" w14:textId="77777777" w:rsidR="004E6704" w:rsidRDefault="004E6704" w:rsidP="004D3011"/>
          <w:p w14:paraId="0168CDF0" w14:textId="77777777" w:rsidR="0077127C" w:rsidRPr="008F2702" w:rsidRDefault="0077127C" w:rsidP="004D3011"/>
          <w:p w14:paraId="6C4BF1A7" w14:textId="77777777" w:rsidR="004D3011" w:rsidRPr="008F2702" w:rsidRDefault="004D3011" w:rsidP="004D3011"/>
          <w:p w14:paraId="388278D2" w14:textId="09AD7A54" w:rsidR="004D3011" w:rsidRPr="004E6704" w:rsidRDefault="007C51E4" w:rsidP="004D3011">
            <w:pPr>
              <w:rPr>
                <w:b/>
                <w:bCs/>
                <w:color w:val="548AB7" w:themeColor="accent1" w:themeShade="BF"/>
                <w:sz w:val="22"/>
              </w:rPr>
            </w:pPr>
            <w:r w:rsidRPr="004E6704">
              <w:rPr>
                <w:b/>
                <w:bCs/>
                <w:color w:val="548AB7" w:themeColor="accent1" w:themeShade="BF"/>
                <w:sz w:val="22"/>
              </w:rPr>
              <w:t>COURRIEL</w:t>
            </w:r>
          </w:p>
          <w:p w14:paraId="48A1B72D" w14:textId="3096B872" w:rsidR="004142CD" w:rsidRDefault="00000000" w:rsidP="004142CD">
            <w:pPr>
              <w:rPr>
                <w:color w:val="B85A22" w:themeColor="accent2" w:themeShade="BF"/>
                <w:u w:val="single"/>
              </w:rPr>
            </w:pPr>
            <w:hyperlink r:id="rId9" w:history="1">
              <w:r w:rsidR="004E6704" w:rsidRPr="00B944EE">
                <w:rPr>
                  <w:rStyle w:val="Lienhypertexte"/>
                </w:rPr>
                <w:t>mehdibechhar@gmail.com</w:t>
              </w:r>
            </w:hyperlink>
          </w:p>
          <w:p w14:paraId="477CCC81" w14:textId="43AFE648" w:rsidR="004E6704" w:rsidRDefault="004E6704" w:rsidP="004142CD">
            <w:pPr>
              <w:rPr>
                <w:color w:val="B85A22" w:themeColor="accent2" w:themeShade="BF"/>
                <w:u w:val="single"/>
              </w:rPr>
            </w:pPr>
          </w:p>
          <w:p w14:paraId="1FD43E6D" w14:textId="77777777" w:rsidR="004E6704" w:rsidRPr="008F2702" w:rsidRDefault="004E6704" w:rsidP="004142CD"/>
          <w:sdt>
            <w:sdtPr>
              <w:id w:val="-1444214663"/>
              <w:placeholder>
                <w:docPart w:val="6852AF0D7E40444D81E35B5426665A63"/>
              </w:placeholder>
              <w:temporary/>
              <w:showingPlcHdr/>
              <w15:appearance w15:val="hidden"/>
            </w:sdtPr>
            <w:sdtContent>
              <w:p w14:paraId="7EFD1189" w14:textId="77777777" w:rsidR="004D3011" w:rsidRPr="008F2702" w:rsidRDefault="00CB0055" w:rsidP="00CB0055">
                <w:pPr>
                  <w:pStyle w:val="Titre3"/>
                </w:pPr>
                <w:r w:rsidRPr="008F2702">
                  <w:rPr>
                    <w:lang w:bidi="fr-FR"/>
                  </w:rPr>
                  <w:t>Loisirs</w:t>
                </w:r>
              </w:p>
            </w:sdtContent>
          </w:sdt>
          <w:p w14:paraId="4D96BB57" w14:textId="584E893A" w:rsidR="004D3011" w:rsidRPr="008F2702" w:rsidRDefault="0077127C" w:rsidP="004D3011">
            <w:r>
              <w:t>Football</w:t>
            </w:r>
          </w:p>
          <w:p w14:paraId="2A9DDB23" w14:textId="6FAABB0D" w:rsidR="004D3011" w:rsidRPr="008F2702" w:rsidRDefault="0077127C" w:rsidP="004D3011">
            <w:r>
              <w:t>Musculation</w:t>
            </w:r>
          </w:p>
          <w:p w14:paraId="04ECA217" w14:textId="6B2758BF" w:rsidR="004D3011" w:rsidRDefault="0077127C" w:rsidP="004D3011">
            <w:r>
              <w:t>Informatique</w:t>
            </w:r>
          </w:p>
          <w:p w14:paraId="5F8489BA" w14:textId="66C07B80" w:rsidR="004E6704" w:rsidRPr="008F2702" w:rsidRDefault="004E6704" w:rsidP="004D3011">
            <w:r>
              <w:t xml:space="preserve">L’Automobile </w:t>
            </w:r>
          </w:p>
          <w:p w14:paraId="0512EDB4" w14:textId="5F0E77DE" w:rsidR="004D3011" w:rsidRPr="008F2702" w:rsidRDefault="004D3011" w:rsidP="004D3011"/>
        </w:tc>
        <w:tc>
          <w:tcPr>
            <w:tcW w:w="720" w:type="dxa"/>
          </w:tcPr>
          <w:p w14:paraId="4235BF59" w14:textId="77777777" w:rsidR="001B2ABD" w:rsidRPr="008F2702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BEB4D5EDB35D4452AFDDBEFA39CDB5F2"/>
              </w:placeholder>
              <w:temporary/>
              <w:showingPlcHdr/>
              <w15:appearance w15:val="hidden"/>
            </w:sdtPr>
            <w:sdtContent>
              <w:p w14:paraId="22FA9293" w14:textId="77777777" w:rsidR="001B2ABD" w:rsidRPr="008F2702" w:rsidRDefault="00E25A26" w:rsidP="00036450">
                <w:pPr>
                  <w:pStyle w:val="Titre2"/>
                </w:pPr>
                <w:r w:rsidRPr="008F2702">
                  <w:rPr>
                    <w:lang w:bidi="fr-FR"/>
                  </w:rPr>
                  <w:t>FORMATION</w:t>
                </w:r>
              </w:p>
            </w:sdtContent>
          </w:sdt>
          <w:p w14:paraId="3AEB6FD9" w14:textId="5390161B" w:rsidR="0077127C" w:rsidRDefault="0077127C" w:rsidP="0077127C">
            <w:pPr>
              <w:pStyle w:val="Titre4"/>
            </w:pPr>
            <w:r>
              <w:t xml:space="preserve">IUT D’EVRY VAL D’ESSONNE – 91000 </w:t>
            </w:r>
          </w:p>
          <w:p w14:paraId="6EB0E90C" w14:textId="13E95C6F" w:rsidR="0077127C" w:rsidRDefault="0077127C" w:rsidP="0077127C">
            <w:r>
              <w:t xml:space="preserve">BUT management de la gestion logistique et transport </w:t>
            </w:r>
          </w:p>
          <w:p w14:paraId="7A8BD787" w14:textId="4B85B32F" w:rsidR="0077127C" w:rsidRDefault="0077127C" w:rsidP="0077127C">
            <w:r>
              <w:t>(Actuellement)</w:t>
            </w:r>
          </w:p>
          <w:p w14:paraId="59ACF089" w14:textId="4A425B2F" w:rsidR="0077127C" w:rsidRPr="0077127C" w:rsidRDefault="0077127C" w:rsidP="0077127C">
            <w:r>
              <w:t xml:space="preserve"> </w:t>
            </w:r>
          </w:p>
          <w:p w14:paraId="02DA474D" w14:textId="3BF82D37" w:rsidR="00036450" w:rsidRDefault="0077127C" w:rsidP="0077127C">
            <w:pPr>
              <w:pStyle w:val="Titre4"/>
            </w:pPr>
            <w:r>
              <w:t>Lycée Gaspard Monge – Savigny Sur Orge 91600</w:t>
            </w:r>
          </w:p>
          <w:p w14:paraId="3F01ACE4" w14:textId="777FF6DC" w:rsidR="0077127C" w:rsidRPr="0077127C" w:rsidRDefault="0077127C" w:rsidP="0077127C">
            <w:r>
              <w:t>2021-2022</w:t>
            </w:r>
          </w:p>
          <w:p w14:paraId="0AEDF9D8" w14:textId="031C1F54" w:rsidR="00CC0C6D" w:rsidRPr="008F2702" w:rsidRDefault="0077127C" w:rsidP="00CC0C6D">
            <w:r>
              <w:t xml:space="preserve">Baccalauréat Générale Spécialité </w:t>
            </w:r>
            <w:r w:rsidR="0031335D">
              <w:t>HGGSP,</w:t>
            </w:r>
            <w:r w:rsidR="001F5629">
              <w:t xml:space="preserve"> SES, LLCE ESPAGNOL</w:t>
            </w:r>
            <w:r>
              <w:t xml:space="preserve"> (</w:t>
            </w:r>
            <w:r w:rsidR="001F5629">
              <w:t>H</w:t>
            </w:r>
            <w:r>
              <w:t>istoire géographie géopolitiques et sciences politiques</w:t>
            </w:r>
            <w:r w:rsidR="00CA6028">
              <w:t>, Sciences économiques et sociales, Espagnol)</w:t>
            </w:r>
          </w:p>
          <w:p w14:paraId="669685AA" w14:textId="77777777" w:rsidR="00036450" w:rsidRPr="008F2702" w:rsidRDefault="004142CD" w:rsidP="004142CD">
            <w:r w:rsidRPr="008F2702">
              <w:rPr>
                <w:lang w:bidi="fr-FR"/>
              </w:rPr>
              <w:t xml:space="preserve"> </w:t>
            </w:r>
          </w:p>
          <w:p w14:paraId="3792B7CC" w14:textId="625B1904" w:rsidR="00036450" w:rsidRPr="008F2702" w:rsidRDefault="0077127C" w:rsidP="00B359E4">
            <w:pPr>
              <w:pStyle w:val="Titre4"/>
            </w:pPr>
            <w:r>
              <w:t xml:space="preserve">Collège Paul Bert – Savigny Sur Orge 91600 </w:t>
            </w:r>
          </w:p>
          <w:p w14:paraId="12A1EA19" w14:textId="67ED72EC" w:rsidR="00036450" w:rsidRPr="008F2702" w:rsidRDefault="0077127C" w:rsidP="00B359E4">
            <w:pPr>
              <w:pStyle w:val="Date"/>
            </w:pPr>
            <w:r>
              <w:t>2018</w:t>
            </w:r>
            <w:r w:rsidR="00036450" w:rsidRPr="008F2702">
              <w:rPr>
                <w:lang w:bidi="fr-FR"/>
              </w:rPr>
              <w:t>-</w:t>
            </w:r>
            <w:r>
              <w:t>2019</w:t>
            </w:r>
          </w:p>
          <w:p w14:paraId="689E8484" w14:textId="269A23E8" w:rsidR="001424E5" w:rsidRPr="008F2702" w:rsidRDefault="0077127C" w:rsidP="001424E5">
            <w:r>
              <w:t xml:space="preserve">Diplôme National du Brevet des collèges </w:t>
            </w:r>
          </w:p>
          <w:p w14:paraId="244EA814" w14:textId="77777777" w:rsidR="004142CD" w:rsidRPr="008F2702" w:rsidRDefault="004142CD" w:rsidP="00036450"/>
          <w:sdt>
            <w:sdtPr>
              <w:id w:val="1001553383"/>
              <w:placeholder>
                <w:docPart w:val="82DF48F4325A4327A92E5F9A7C0107AB"/>
              </w:placeholder>
              <w:temporary/>
              <w:showingPlcHdr/>
              <w15:appearance w15:val="hidden"/>
            </w:sdtPr>
            <w:sdtContent>
              <w:p w14:paraId="5AF16C55" w14:textId="292ED737" w:rsidR="00036450" w:rsidRPr="004E6704" w:rsidRDefault="00036450" w:rsidP="004E6704">
                <w:pPr>
                  <w:pStyle w:val="Titre2"/>
                </w:pPr>
                <w:r w:rsidRPr="008F2702">
                  <w:rPr>
                    <w:lang w:bidi="fr-FR"/>
                  </w:rPr>
                  <w:t>PARCOURS PROFESSIONNEL</w:t>
                </w:r>
              </w:p>
            </w:sdtContent>
          </w:sdt>
          <w:p w14:paraId="63BD48CD" w14:textId="36FF2BA8" w:rsidR="000F1B1B" w:rsidRPr="008D1AD9" w:rsidRDefault="007E2609" w:rsidP="00036450">
            <w:pPr>
              <w:rPr>
                <w:b/>
                <w:bCs/>
              </w:rPr>
            </w:pPr>
            <w:r w:rsidRPr="008D1AD9">
              <w:rPr>
                <w:b/>
                <w:bCs/>
              </w:rPr>
              <w:t>Stage</w:t>
            </w:r>
            <w:r w:rsidR="000F1B1B" w:rsidRPr="008D1AD9">
              <w:rPr>
                <w:b/>
                <w:bCs/>
              </w:rPr>
              <w:t xml:space="preserve"> Logistique Transport</w:t>
            </w:r>
            <w:r w:rsidR="00ED3B2A" w:rsidRPr="008D1AD9">
              <w:rPr>
                <w:b/>
                <w:bCs/>
              </w:rPr>
              <w:t xml:space="preserve"> (AB FOOD</w:t>
            </w:r>
            <w:r w:rsidR="008D1AD9" w:rsidRPr="008D1AD9">
              <w:rPr>
                <w:b/>
                <w:bCs/>
              </w:rPr>
              <w:t>)</w:t>
            </w:r>
          </w:p>
          <w:p w14:paraId="42059612" w14:textId="77777777" w:rsidR="00ED3B2A" w:rsidRDefault="000F1B1B" w:rsidP="00036450">
            <w:r>
              <w:t xml:space="preserve">Avril 2022 </w:t>
            </w:r>
          </w:p>
          <w:p w14:paraId="7AD5E4FF" w14:textId="1854D4EB" w:rsidR="004D3011" w:rsidRDefault="00ED3B2A" w:rsidP="00036450">
            <w:r>
              <w:t xml:space="preserve">Durée : </w:t>
            </w:r>
            <w:r w:rsidR="00B869DE">
              <w:t xml:space="preserve">4 Semaines </w:t>
            </w:r>
          </w:p>
          <w:p w14:paraId="608D5C50" w14:textId="77777777" w:rsidR="008D1AD9" w:rsidRPr="008F2702" w:rsidRDefault="008D1AD9" w:rsidP="00036450"/>
          <w:p w14:paraId="7ABF0EF5" w14:textId="027C10E3" w:rsidR="004D3011" w:rsidRPr="008F2702" w:rsidRDefault="004E6704" w:rsidP="00B359E4">
            <w:pPr>
              <w:pStyle w:val="Titre4"/>
              <w:rPr>
                <w:bCs/>
              </w:rPr>
            </w:pPr>
            <w:r>
              <w:t xml:space="preserve">Livreur Uber Eats </w:t>
            </w:r>
          </w:p>
          <w:p w14:paraId="0EADC4D1" w14:textId="319FC37F" w:rsidR="004D3011" w:rsidRPr="008F2702" w:rsidRDefault="004E6704" w:rsidP="00B359E4">
            <w:pPr>
              <w:pStyle w:val="Date"/>
            </w:pPr>
            <w:r>
              <w:t xml:space="preserve">2021 – </w:t>
            </w:r>
            <w:r w:rsidR="007E2609">
              <w:t>2022</w:t>
            </w:r>
          </w:p>
          <w:p w14:paraId="3B644A7C" w14:textId="4BF8BE91" w:rsidR="004D3011" w:rsidRPr="008F2702" w:rsidRDefault="004E6704" w:rsidP="004D3011">
            <w:r>
              <w:t xml:space="preserve">Livraisons de repas à domicile </w:t>
            </w:r>
          </w:p>
          <w:p w14:paraId="118A589B" w14:textId="77777777" w:rsidR="004D3011" w:rsidRPr="008F2702" w:rsidRDefault="004D3011" w:rsidP="00036450"/>
          <w:p w14:paraId="0375F8D2" w14:textId="2E986B80" w:rsidR="004D3011" w:rsidRPr="008F2702" w:rsidRDefault="004E6704" w:rsidP="00B359E4">
            <w:pPr>
              <w:pStyle w:val="Titre4"/>
              <w:rPr>
                <w:bCs/>
              </w:rPr>
            </w:pPr>
            <w:r>
              <w:t xml:space="preserve">EGA Travaux publics </w:t>
            </w:r>
          </w:p>
          <w:p w14:paraId="5FD740D7" w14:textId="306AD4EC" w:rsidR="004D3011" w:rsidRPr="008F2702" w:rsidRDefault="004E6704" w:rsidP="00B359E4">
            <w:pPr>
              <w:pStyle w:val="Date"/>
            </w:pPr>
            <w:r>
              <w:t xml:space="preserve">MARS 2021 </w:t>
            </w:r>
          </w:p>
          <w:p w14:paraId="5FDF6CEB" w14:textId="40810DF5" w:rsidR="004D3011" w:rsidRPr="008F2702" w:rsidRDefault="004E6704" w:rsidP="004D3011">
            <w:r>
              <w:t>Stage d’observation 3eme</w:t>
            </w:r>
            <w:r w:rsidR="00572D24">
              <w:t xml:space="preserve"> </w:t>
            </w:r>
          </w:p>
          <w:p w14:paraId="19625408" w14:textId="77777777" w:rsidR="004D3011" w:rsidRPr="008F2702" w:rsidRDefault="004D3011" w:rsidP="00036450"/>
          <w:sdt>
            <w:sdtPr>
              <w:id w:val="1669594239"/>
              <w:placeholder>
                <w:docPart w:val="6545A40B37DA4D0B87BADE19A48D73AB"/>
              </w:placeholder>
              <w:temporary/>
              <w:showingPlcHdr/>
              <w15:appearance w15:val="hidden"/>
            </w:sdtPr>
            <w:sdtContent>
              <w:p w14:paraId="6C3E7685" w14:textId="77777777" w:rsidR="00036450" w:rsidRPr="008F2702" w:rsidRDefault="00180329" w:rsidP="00036450">
                <w:pPr>
                  <w:pStyle w:val="Titre2"/>
                </w:pPr>
                <w:r w:rsidRPr="008F2702">
                  <w:rPr>
                    <w:rStyle w:val="Titre2Car"/>
                    <w:b/>
                    <w:lang w:bidi="fr-FR"/>
                  </w:rPr>
                  <w:t>COMPÉTENCES</w:t>
                </w:r>
              </w:p>
            </w:sdtContent>
          </w:sdt>
          <w:p w14:paraId="576C98EC" w14:textId="1D1F6667" w:rsidR="004E6704" w:rsidRPr="004E6704" w:rsidRDefault="0077127C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Capacité d’adaptation </w:t>
            </w:r>
          </w:p>
          <w:p w14:paraId="72EB6BFD" w14:textId="38BE012A" w:rsidR="0077127C" w:rsidRPr="004E6704" w:rsidRDefault="0077127C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Capacité à travailler en équipe </w:t>
            </w:r>
          </w:p>
          <w:p w14:paraId="3E022689" w14:textId="77777777" w:rsidR="0077127C" w:rsidRPr="004E6704" w:rsidRDefault="0077127C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Organiser </w:t>
            </w:r>
          </w:p>
          <w:p w14:paraId="5888A7C3" w14:textId="77777777" w:rsidR="0077127C" w:rsidRPr="004E6704" w:rsidRDefault="0077127C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Méthodique </w:t>
            </w:r>
          </w:p>
          <w:p w14:paraId="281E5B59" w14:textId="77777777" w:rsidR="0077127C" w:rsidRPr="004E6704" w:rsidRDefault="004E6704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Dynamique </w:t>
            </w:r>
          </w:p>
          <w:p w14:paraId="211399ED" w14:textId="77777777" w:rsidR="004E6704" w:rsidRPr="004E6704" w:rsidRDefault="004E6704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Rigoureux </w:t>
            </w:r>
          </w:p>
          <w:p w14:paraId="7F7B363B" w14:textId="77777777" w:rsidR="004E6704" w:rsidRPr="004E6704" w:rsidRDefault="004E6704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Capacité d’initiative </w:t>
            </w:r>
          </w:p>
          <w:p w14:paraId="3355AE53" w14:textId="770F8114" w:rsidR="004E6704" w:rsidRPr="004E6704" w:rsidRDefault="004E6704" w:rsidP="004E6704">
            <w:pPr>
              <w:pStyle w:val="Paragraphedeliste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E6704">
              <w:rPr>
                <w:color w:val="000000" w:themeColor="text1"/>
              </w:rPr>
              <w:t xml:space="preserve">Autonome </w:t>
            </w:r>
          </w:p>
        </w:tc>
      </w:tr>
    </w:tbl>
    <w:p w14:paraId="1392A05E" w14:textId="11AC7291" w:rsidR="0043117B" w:rsidRPr="008F2702" w:rsidRDefault="0077127C" w:rsidP="000C45FF">
      <w:pPr>
        <w:tabs>
          <w:tab w:val="left" w:pos="990"/>
        </w:tabs>
      </w:pPr>
      <w:r w:rsidRPr="008F2702">
        <w:rPr>
          <w:noProof/>
          <w:color w:val="000000" w:themeColor="text1"/>
          <w:lang w:val="en-US" w:eastAsia="zh-CN"/>
        </w:rPr>
        <w:drawing>
          <wp:inline distT="0" distB="0" distL="0" distR="0" wp14:anchorId="1FB3D2C2" wp14:editId="50A92B27">
            <wp:extent cx="1477010" cy="215900"/>
            <wp:effectExtent l="0" t="0" r="0" b="0"/>
            <wp:docPr id="12" name="Graphique 12" descr="graphique Compétences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 w:rsidR="0043117B" w:rsidRPr="008F2702" w:rsidSect="002D3CA3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58196" w14:textId="77777777" w:rsidR="002D2E46" w:rsidRDefault="002D2E46" w:rsidP="000C45FF">
      <w:r>
        <w:separator/>
      </w:r>
    </w:p>
  </w:endnote>
  <w:endnote w:type="continuationSeparator" w:id="0">
    <w:p w14:paraId="66678411" w14:textId="77777777" w:rsidR="002D2E46" w:rsidRDefault="002D2E46" w:rsidP="000C45FF">
      <w:r>
        <w:continuationSeparator/>
      </w:r>
    </w:p>
  </w:endnote>
  <w:endnote w:type="continuationNotice" w:id="1">
    <w:p w14:paraId="0DB70140" w14:textId="77777777" w:rsidR="002D2E46" w:rsidRDefault="002D2E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6A5C7" w14:textId="77777777" w:rsidR="002D2E46" w:rsidRDefault="002D2E46" w:rsidP="000C45FF">
      <w:r>
        <w:separator/>
      </w:r>
    </w:p>
  </w:footnote>
  <w:footnote w:type="continuationSeparator" w:id="0">
    <w:p w14:paraId="3532DC78" w14:textId="77777777" w:rsidR="002D2E46" w:rsidRDefault="002D2E46" w:rsidP="000C45FF">
      <w:r>
        <w:continuationSeparator/>
      </w:r>
    </w:p>
  </w:footnote>
  <w:footnote w:type="continuationNotice" w:id="1">
    <w:p w14:paraId="7DC836D0" w14:textId="77777777" w:rsidR="002D2E46" w:rsidRDefault="002D2E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5B5C" w14:textId="77777777" w:rsidR="000C45FF" w:rsidRPr="00F17D8E" w:rsidRDefault="000C45FF">
    <w:pPr>
      <w:pStyle w:val="En-tte"/>
    </w:pPr>
    <w:r w:rsidRPr="00F17D8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71FCAEDD" wp14:editId="05CD4BA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aphiqu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A6079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669D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C16AEA4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F566DB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B8157C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8D0000E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A2AEA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168468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DA45D2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02F66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43B1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7696D22"/>
    <w:multiLevelType w:val="hybridMultilevel"/>
    <w:tmpl w:val="4D4AA0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454A1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6C9E302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56368527">
    <w:abstractNumId w:val="10"/>
  </w:num>
  <w:num w:numId="2" w16cid:durableId="1881941918">
    <w:abstractNumId w:val="13"/>
  </w:num>
  <w:num w:numId="3" w16cid:durableId="1832865316">
    <w:abstractNumId w:val="8"/>
  </w:num>
  <w:num w:numId="4" w16cid:durableId="1002466439">
    <w:abstractNumId w:val="3"/>
  </w:num>
  <w:num w:numId="5" w16cid:durableId="100078853">
    <w:abstractNumId w:val="2"/>
  </w:num>
  <w:num w:numId="6" w16cid:durableId="1532306390">
    <w:abstractNumId w:val="1"/>
  </w:num>
  <w:num w:numId="7" w16cid:durableId="1613198918">
    <w:abstractNumId w:val="0"/>
  </w:num>
  <w:num w:numId="8" w16cid:durableId="267277125">
    <w:abstractNumId w:val="9"/>
  </w:num>
  <w:num w:numId="9" w16cid:durableId="1598323930">
    <w:abstractNumId w:val="7"/>
  </w:num>
  <w:num w:numId="10" w16cid:durableId="1717660919">
    <w:abstractNumId w:val="6"/>
  </w:num>
  <w:num w:numId="11" w16cid:durableId="1238704722">
    <w:abstractNumId w:val="5"/>
  </w:num>
  <w:num w:numId="12" w16cid:durableId="150147188">
    <w:abstractNumId w:val="4"/>
  </w:num>
  <w:num w:numId="13" w16cid:durableId="1798448287">
    <w:abstractNumId w:val="12"/>
  </w:num>
  <w:num w:numId="14" w16cid:durableId="7268049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7C"/>
    <w:rsid w:val="00036450"/>
    <w:rsid w:val="00094499"/>
    <w:rsid w:val="000C45FF"/>
    <w:rsid w:val="000E3FD1"/>
    <w:rsid w:val="000F1B1B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1F5629"/>
    <w:rsid w:val="002400EB"/>
    <w:rsid w:val="00256CF7"/>
    <w:rsid w:val="00281FD5"/>
    <w:rsid w:val="002D2E46"/>
    <w:rsid w:val="002D3CA3"/>
    <w:rsid w:val="0030481B"/>
    <w:rsid w:val="0031335D"/>
    <w:rsid w:val="003156FC"/>
    <w:rsid w:val="003254B5"/>
    <w:rsid w:val="0037121F"/>
    <w:rsid w:val="003A6B7D"/>
    <w:rsid w:val="003B06CA"/>
    <w:rsid w:val="003C563F"/>
    <w:rsid w:val="003D003C"/>
    <w:rsid w:val="004071FC"/>
    <w:rsid w:val="004142CD"/>
    <w:rsid w:val="00445947"/>
    <w:rsid w:val="004813B3"/>
    <w:rsid w:val="00496591"/>
    <w:rsid w:val="004C63E4"/>
    <w:rsid w:val="004D3011"/>
    <w:rsid w:val="004E6704"/>
    <w:rsid w:val="005262AC"/>
    <w:rsid w:val="00572D24"/>
    <w:rsid w:val="005E39D5"/>
    <w:rsid w:val="00600670"/>
    <w:rsid w:val="00614701"/>
    <w:rsid w:val="0062123A"/>
    <w:rsid w:val="00646E75"/>
    <w:rsid w:val="006771D0"/>
    <w:rsid w:val="00715FCB"/>
    <w:rsid w:val="00743101"/>
    <w:rsid w:val="0077127C"/>
    <w:rsid w:val="007775E1"/>
    <w:rsid w:val="007867A0"/>
    <w:rsid w:val="007927F5"/>
    <w:rsid w:val="00792EAB"/>
    <w:rsid w:val="007C51E4"/>
    <w:rsid w:val="007E2609"/>
    <w:rsid w:val="00802CA0"/>
    <w:rsid w:val="008D1AD9"/>
    <w:rsid w:val="008F2702"/>
    <w:rsid w:val="008F3B10"/>
    <w:rsid w:val="009260CD"/>
    <w:rsid w:val="00952C25"/>
    <w:rsid w:val="00A2118D"/>
    <w:rsid w:val="00AD76E2"/>
    <w:rsid w:val="00B20152"/>
    <w:rsid w:val="00B359E4"/>
    <w:rsid w:val="00B57D98"/>
    <w:rsid w:val="00B70850"/>
    <w:rsid w:val="00B869DE"/>
    <w:rsid w:val="00C066B6"/>
    <w:rsid w:val="00C221BF"/>
    <w:rsid w:val="00C37BA1"/>
    <w:rsid w:val="00C4674C"/>
    <w:rsid w:val="00C506CF"/>
    <w:rsid w:val="00C72221"/>
    <w:rsid w:val="00C72BED"/>
    <w:rsid w:val="00C9578B"/>
    <w:rsid w:val="00CA6028"/>
    <w:rsid w:val="00CB0055"/>
    <w:rsid w:val="00CC0C6D"/>
    <w:rsid w:val="00D04BFE"/>
    <w:rsid w:val="00D2522B"/>
    <w:rsid w:val="00D422DE"/>
    <w:rsid w:val="00D5459D"/>
    <w:rsid w:val="00DA1F4D"/>
    <w:rsid w:val="00DD172A"/>
    <w:rsid w:val="00E06E4D"/>
    <w:rsid w:val="00E25A26"/>
    <w:rsid w:val="00E4381A"/>
    <w:rsid w:val="00E55D74"/>
    <w:rsid w:val="00ED3B2A"/>
    <w:rsid w:val="00F17D8E"/>
    <w:rsid w:val="00F60274"/>
    <w:rsid w:val="00F77FB9"/>
    <w:rsid w:val="00F8321F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34680D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D8E"/>
    <w:rPr>
      <w:rFonts w:ascii="Century Gothic" w:hAnsi="Century Gothic"/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17D8E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F17D8E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F17D8E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F17D8E"/>
    <w:pPr>
      <w:outlineLvl w:val="3"/>
    </w:pPr>
    <w:rPr>
      <w:b/>
    </w:rPr>
  </w:style>
  <w:style w:type="paragraph" w:styleId="Titre5">
    <w:name w:val="heading 5"/>
    <w:basedOn w:val="Normal"/>
    <w:next w:val="Normal"/>
    <w:link w:val="Titre5Car"/>
    <w:uiPriority w:val="9"/>
    <w:semiHidden/>
    <w:qFormat/>
    <w:rsid w:val="00F17D8E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F17D8E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F17D8E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F17D8E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F17D8E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17D8E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F17D8E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F17D8E"/>
    <w:rPr>
      <w:rFonts w:ascii="Century Gothic" w:hAnsi="Century Gothic"/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F17D8E"/>
    <w:rPr>
      <w:rFonts w:ascii="Century Gothic" w:hAnsi="Century Gothic"/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17D8E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F17D8E"/>
  </w:style>
  <w:style w:type="character" w:customStyle="1" w:styleId="DateCar">
    <w:name w:val="Date Car"/>
    <w:basedOn w:val="Policepardfaut"/>
    <w:link w:val="Date"/>
    <w:uiPriority w:val="99"/>
    <w:rsid w:val="00F17D8E"/>
    <w:rPr>
      <w:rFonts w:ascii="Century Gothic" w:hAnsi="Century Gothic"/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F17D8E"/>
    <w:rPr>
      <w:rFonts w:ascii="Century Gothic" w:hAnsi="Century Gothic"/>
      <w:color w:val="B85A22" w:themeColor="accent2" w:themeShade="BF"/>
      <w:u w:val="single"/>
    </w:rPr>
  </w:style>
  <w:style w:type="character" w:customStyle="1" w:styleId="Mentionnonrsolue1">
    <w:name w:val="Mention non résolue1"/>
    <w:basedOn w:val="Policepardfaut"/>
    <w:uiPriority w:val="99"/>
    <w:semiHidden/>
    <w:rsid w:val="00F17D8E"/>
    <w:rPr>
      <w:rFonts w:ascii="Century Gothic" w:hAnsi="Century Gothic"/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F17D8E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utableau">
    <w:name w:val="Table Grid"/>
    <w:basedOn w:val="TableauNormal"/>
    <w:uiPriority w:val="39"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F17D8E"/>
    <w:rPr>
      <w:rFonts w:ascii="Century Gothic" w:hAnsi="Century Gothic"/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8E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F17D8E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F17D8E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F17D8E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F17D8E"/>
    <w:pPr>
      <w:numPr>
        <w:numId w:val="1"/>
      </w:numPr>
    </w:pPr>
  </w:style>
  <w:style w:type="numbering" w:styleId="1ai">
    <w:name w:val="Outline List 1"/>
    <w:basedOn w:val="Aucuneliste"/>
    <w:uiPriority w:val="99"/>
    <w:semiHidden/>
    <w:unhideWhenUsed/>
    <w:rsid w:val="00F17D8E"/>
    <w:pPr>
      <w:numPr>
        <w:numId w:val="2"/>
      </w:numPr>
    </w:pPr>
  </w:style>
  <w:style w:type="character" w:styleId="CodeHTML">
    <w:name w:val="HTML Code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F17D8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F17D8E"/>
    <w:rPr>
      <w:rFonts w:ascii="Century Gothic" w:hAnsi="Century Gothic"/>
      <w:i/>
      <w:iCs/>
      <w:sz w:val="18"/>
      <w:szCs w:val="22"/>
    </w:rPr>
  </w:style>
  <w:style w:type="character" w:styleId="DfinitionHTML">
    <w:name w:val="HTML Definition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F17D8E"/>
    <w:rPr>
      <w:rFonts w:ascii="Century Gothic" w:hAnsi="Century Gothic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F17D8E"/>
    <w:rPr>
      <w:rFonts w:ascii="Consolas" w:hAnsi="Consolas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F17D8E"/>
    <w:rPr>
      <w:rFonts w:ascii="Century Gothic" w:hAnsi="Century Gothic"/>
    </w:rPr>
  </w:style>
  <w:style w:type="character" w:styleId="ClavierHTML">
    <w:name w:val="HTML Keyboard"/>
    <w:basedOn w:val="Policepardfaut"/>
    <w:uiPriority w:val="99"/>
    <w:semiHidden/>
    <w:unhideWhenUsed/>
    <w:rsid w:val="00F17D8E"/>
    <w:rPr>
      <w:rFonts w:ascii="Consolas" w:hAnsi="Consolas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17D8E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17D8E"/>
    <w:rPr>
      <w:rFonts w:ascii="Consolas" w:hAnsi="Consolas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rsid w:val="00F17D8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rsid w:val="00F17D8E"/>
    <w:pPr>
      <w:spacing w:after="100"/>
      <w:ind w:left="180"/>
    </w:pPr>
  </w:style>
  <w:style w:type="paragraph" w:styleId="TM3">
    <w:name w:val="toc 3"/>
    <w:basedOn w:val="Normal"/>
    <w:next w:val="Normal"/>
    <w:autoRedefine/>
    <w:uiPriority w:val="39"/>
    <w:semiHidden/>
    <w:rsid w:val="00F17D8E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semiHidden/>
    <w:rsid w:val="00F17D8E"/>
    <w:pPr>
      <w:spacing w:after="100"/>
      <w:ind w:left="540"/>
    </w:pPr>
  </w:style>
  <w:style w:type="paragraph" w:styleId="TM5">
    <w:name w:val="toc 5"/>
    <w:basedOn w:val="Normal"/>
    <w:next w:val="Normal"/>
    <w:autoRedefine/>
    <w:uiPriority w:val="39"/>
    <w:semiHidden/>
    <w:rsid w:val="00F17D8E"/>
    <w:pPr>
      <w:spacing w:after="100"/>
      <w:ind w:left="720"/>
    </w:pPr>
  </w:style>
  <w:style w:type="paragraph" w:styleId="TM6">
    <w:name w:val="toc 6"/>
    <w:basedOn w:val="Normal"/>
    <w:next w:val="Normal"/>
    <w:autoRedefine/>
    <w:uiPriority w:val="39"/>
    <w:semiHidden/>
    <w:rsid w:val="00F17D8E"/>
    <w:pPr>
      <w:spacing w:after="100"/>
      <w:ind w:left="900"/>
    </w:pPr>
  </w:style>
  <w:style w:type="paragraph" w:styleId="TM7">
    <w:name w:val="toc 7"/>
    <w:basedOn w:val="Normal"/>
    <w:next w:val="Normal"/>
    <w:autoRedefine/>
    <w:uiPriority w:val="39"/>
    <w:semiHidden/>
    <w:rsid w:val="00F17D8E"/>
    <w:pPr>
      <w:spacing w:after="100"/>
      <w:ind w:left="1080"/>
    </w:pPr>
  </w:style>
  <w:style w:type="paragraph" w:styleId="TM8">
    <w:name w:val="toc 8"/>
    <w:basedOn w:val="Normal"/>
    <w:next w:val="Normal"/>
    <w:autoRedefine/>
    <w:uiPriority w:val="39"/>
    <w:semiHidden/>
    <w:rsid w:val="00F17D8E"/>
    <w:pPr>
      <w:spacing w:after="100"/>
      <w:ind w:left="1260"/>
    </w:pPr>
  </w:style>
  <w:style w:type="paragraph" w:styleId="TM9">
    <w:name w:val="toc 9"/>
    <w:basedOn w:val="Normal"/>
    <w:next w:val="Normal"/>
    <w:autoRedefine/>
    <w:uiPriority w:val="39"/>
    <w:semiHidden/>
    <w:rsid w:val="00F17D8E"/>
    <w:pPr>
      <w:spacing w:after="100"/>
      <w:ind w:left="144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17D8E"/>
    <w:pPr>
      <w:outlineLvl w:val="9"/>
    </w:pPr>
  </w:style>
  <w:style w:type="character" w:styleId="Rfrencelgre">
    <w:name w:val="Subtle Reference"/>
    <w:basedOn w:val="Policepardfaut"/>
    <w:uiPriority w:val="31"/>
    <w:semiHidden/>
    <w:qFormat/>
    <w:rsid w:val="00F17D8E"/>
    <w:rPr>
      <w:rFonts w:ascii="Century Gothic" w:hAnsi="Century Gothic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qFormat/>
    <w:rsid w:val="00F17D8E"/>
    <w:rPr>
      <w:rFonts w:ascii="Century Gothic" w:hAnsi="Century Gothic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F17D8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F17D8E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F17D8E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F17D8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F17D8E"/>
  </w:style>
  <w:style w:type="character" w:styleId="Titredulivre">
    <w:name w:val="Book Title"/>
    <w:basedOn w:val="Policepardfaut"/>
    <w:uiPriority w:val="33"/>
    <w:semiHidden/>
    <w:qFormat/>
    <w:rsid w:val="00F17D8E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Policepardfaut"/>
    <w:uiPriority w:val="99"/>
    <w:semiHidden/>
    <w:unhideWhenUsed/>
    <w:rsid w:val="00F17D8E"/>
    <w:rPr>
      <w:rFonts w:ascii="Century Gothic" w:hAnsi="Century Gothic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F17D8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F17D8E"/>
    <w:rPr>
      <w:rFonts w:ascii="Century Gothic" w:eastAsiaTheme="majorEastAsia" w:hAnsi="Century Gothic" w:cstheme="majorBidi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F17D8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F17D8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F17D8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F17D8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F17D8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F17D8E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F17D8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F17D8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F17D8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F17D8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F17D8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F17D8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F17D8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F17D8E"/>
    <w:pPr>
      <w:spacing w:after="120"/>
      <w:ind w:left="1800"/>
      <w:contextualSpacing/>
    </w:pPr>
  </w:style>
  <w:style w:type="paragraph" w:styleId="Paragraphedeliste">
    <w:name w:val="List Paragraph"/>
    <w:basedOn w:val="Normal"/>
    <w:uiPriority w:val="34"/>
    <w:semiHidden/>
    <w:qFormat/>
    <w:rsid w:val="00F17D8E"/>
    <w:pPr>
      <w:ind w:left="720"/>
      <w:contextualSpacing/>
    </w:pPr>
  </w:style>
  <w:style w:type="paragraph" w:styleId="Listenumros">
    <w:name w:val="List Number"/>
    <w:basedOn w:val="Normal"/>
    <w:uiPriority w:val="99"/>
    <w:semiHidden/>
    <w:unhideWhenUsed/>
    <w:rsid w:val="00F17D8E"/>
    <w:pPr>
      <w:numPr>
        <w:numId w:val="3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F17D8E"/>
    <w:pPr>
      <w:numPr>
        <w:numId w:val="4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F17D8E"/>
    <w:pPr>
      <w:numPr>
        <w:numId w:val="5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F17D8E"/>
    <w:pPr>
      <w:numPr>
        <w:numId w:val="6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F17D8E"/>
    <w:pPr>
      <w:numPr>
        <w:numId w:val="7"/>
      </w:numPr>
      <w:contextualSpacing/>
    </w:pPr>
  </w:style>
  <w:style w:type="paragraph" w:styleId="Listepuces">
    <w:name w:val="List Bullet"/>
    <w:basedOn w:val="Normal"/>
    <w:uiPriority w:val="99"/>
    <w:semiHidden/>
    <w:unhideWhenUsed/>
    <w:rsid w:val="00F17D8E"/>
    <w:pPr>
      <w:numPr>
        <w:numId w:val="8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F17D8E"/>
    <w:pPr>
      <w:numPr>
        <w:numId w:val="9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F17D8E"/>
    <w:pPr>
      <w:numPr>
        <w:numId w:val="10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F17D8E"/>
    <w:pPr>
      <w:numPr>
        <w:numId w:val="11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F17D8E"/>
    <w:pPr>
      <w:numPr>
        <w:numId w:val="12"/>
      </w:numPr>
      <w:contextualSpacing/>
    </w:pPr>
  </w:style>
  <w:style w:type="table" w:styleId="Tableauclassique1">
    <w:name w:val="Table Classic 1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F17D8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F17D8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F17D8E"/>
  </w:style>
  <w:style w:type="paragraph" w:styleId="Textedemacro">
    <w:name w:val="macro"/>
    <w:link w:val="TextedemacroCar"/>
    <w:uiPriority w:val="99"/>
    <w:semiHidden/>
    <w:unhideWhenUsed/>
    <w:rsid w:val="00F17D8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F17D8E"/>
    <w:rPr>
      <w:rFonts w:ascii="Consolas" w:hAnsi="Consolas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F17D8E"/>
    <w:rPr>
      <w:rFonts w:eastAsiaTheme="majorEastAsia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F17D8E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F17D8E"/>
    <w:pPr>
      <w:ind w:left="180" w:hanging="180"/>
    </w:pPr>
  </w:style>
  <w:style w:type="paragraph" w:styleId="TitreTR">
    <w:name w:val="toa heading"/>
    <w:basedOn w:val="Normal"/>
    <w:next w:val="Normal"/>
    <w:uiPriority w:val="99"/>
    <w:semiHidden/>
    <w:rsid w:val="00F17D8E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qFormat/>
    <w:rsid w:val="00F17D8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F17D8E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ecouleur">
    <w:name w:val="Colorful List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F17D8E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F17D8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F17D8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F17D8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F17D8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F17D8E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17D8E"/>
    <w:rPr>
      <w:rFonts w:ascii="Century Gothic" w:hAnsi="Century Gothic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17D8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17D8E"/>
    <w:rPr>
      <w:rFonts w:ascii="Century Gothic" w:hAnsi="Century Gothic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17D8E"/>
    <w:rPr>
      <w:rFonts w:ascii="Century Gothic" w:hAnsi="Century Gothic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F17D8E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F17D8E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F17D8E"/>
    <w:rPr>
      <w:rFonts w:ascii="Microsoft YaHei UI" w:eastAsia="Microsoft YaHei UI" w:hAnsi="Microsoft YaHei UI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F17D8E"/>
    <w:rPr>
      <w:rFonts w:ascii="Microsoft YaHei UI" w:eastAsia="Microsoft YaHei UI" w:hAnsi="Microsoft YaHei UI"/>
      <w:sz w:val="18"/>
      <w:szCs w:val="18"/>
    </w:rPr>
  </w:style>
  <w:style w:type="character" w:customStyle="1" w:styleId="Titre5Car">
    <w:name w:val="Titre 5 Car"/>
    <w:basedOn w:val="Policepardfaut"/>
    <w:link w:val="Titre5"/>
    <w:uiPriority w:val="9"/>
    <w:semiHidden/>
    <w:rsid w:val="00F17D8E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F17D8E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F17D8E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F17D8E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F17D8E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F17D8E"/>
    <w:pPr>
      <w:numPr>
        <w:numId w:val="13"/>
      </w:numPr>
    </w:pPr>
  </w:style>
  <w:style w:type="table" w:styleId="Tableausimple1">
    <w:name w:val="Plain Table 1"/>
    <w:basedOn w:val="TableauNormal"/>
    <w:uiPriority w:val="41"/>
    <w:rsid w:val="00F17D8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F17D8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F17D8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F17D8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F17D8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nsinterligne">
    <w:name w:val="No Spacing"/>
    <w:uiPriority w:val="1"/>
    <w:qFormat/>
    <w:rsid w:val="00F17D8E"/>
    <w:rPr>
      <w:rFonts w:ascii="Century Gothic" w:hAnsi="Century Gothic"/>
      <w:sz w:val="18"/>
      <w:szCs w:val="22"/>
    </w:rPr>
  </w:style>
  <w:style w:type="character" w:styleId="Rfrenceintense">
    <w:name w:val="Intense Reference"/>
    <w:basedOn w:val="Policepardfaut"/>
    <w:uiPriority w:val="32"/>
    <w:semiHidden/>
    <w:qFormat/>
    <w:rsid w:val="00F17D8E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qFormat/>
    <w:rsid w:val="00F17D8E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17D8E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Accentuationintense">
    <w:name w:val="Intense Emphasis"/>
    <w:basedOn w:val="Policepardfaut"/>
    <w:uiPriority w:val="21"/>
    <w:semiHidden/>
    <w:qFormat/>
    <w:rsid w:val="00F17D8E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F17D8E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Policepardfaut"/>
    <w:uiPriority w:val="99"/>
    <w:semiHidden/>
    <w:unhideWhenUsed/>
    <w:rsid w:val="00F17D8E"/>
    <w:rPr>
      <w:rFonts w:ascii="Century Gothic" w:hAnsi="Century Gothic"/>
      <w:u w:val="dotted"/>
    </w:rPr>
  </w:style>
  <w:style w:type="character" w:customStyle="1" w:styleId="12">
    <w:name w:val="未处理的提及1"/>
    <w:basedOn w:val="Policepardfaut"/>
    <w:uiPriority w:val="99"/>
    <w:semiHidden/>
    <w:unhideWhenUsed/>
    <w:rsid w:val="00F17D8E"/>
    <w:rPr>
      <w:rFonts w:ascii="Century Gothic" w:hAnsi="Century Gothic"/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17D8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F17D8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F17D8E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F17D8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F17D8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F17D8E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F17D8E"/>
    <w:rPr>
      <w:rFonts w:ascii="Century Gothic" w:hAnsi="Century Gothic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F17D8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Retraitnormal">
    <w:name w:val="Normal Indent"/>
    <w:basedOn w:val="Normal"/>
    <w:uiPriority w:val="99"/>
    <w:semiHidden/>
    <w:unhideWhenUsed/>
    <w:rsid w:val="00F17D8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F17D8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contemporain">
    <w:name w:val="Table Contemporary"/>
    <w:basedOn w:val="TableauNormal"/>
    <w:uiPriority w:val="99"/>
    <w:semiHidden/>
    <w:unhideWhenUsed/>
    <w:rsid w:val="00F17D8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F17D8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F17D8E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F17D8E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20">
    <w:name w:val="List Table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F17D8E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30">
    <w:name w:val="List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F17D8E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F17D8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F17D8E"/>
    <w:rPr>
      <w:rFonts w:ascii="Century Gothic" w:hAnsi="Century Gothic"/>
      <w:sz w:val="18"/>
      <w:szCs w:val="22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F17D8E"/>
  </w:style>
  <w:style w:type="character" w:customStyle="1" w:styleId="SalutationsCar">
    <w:name w:val="Salutations Car"/>
    <w:basedOn w:val="Policepardfaut"/>
    <w:link w:val="Salutations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Colonnesdetableau1">
    <w:name w:val="Table Columns 1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F17D8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F17D8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F17D8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F17D8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F17D8E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Tableausimple10">
    <w:name w:val="Table Simple 1"/>
    <w:basedOn w:val="TableauNormal"/>
    <w:uiPriority w:val="99"/>
    <w:semiHidden/>
    <w:unhideWhenUsed/>
    <w:rsid w:val="00F17D8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F17D8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F17D8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F17D8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F17D8E"/>
    <w:pPr>
      <w:ind w:left="180" w:hanging="1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17D8E"/>
    <w:pPr>
      <w:ind w:left="360" w:hanging="1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17D8E"/>
    <w:pPr>
      <w:ind w:left="540" w:hanging="1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17D8E"/>
    <w:pPr>
      <w:ind w:left="720" w:hanging="1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17D8E"/>
    <w:pPr>
      <w:ind w:left="900" w:hanging="1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17D8E"/>
    <w:pPr>
      <w:ind w:left="1080" w:hanging="1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17D8E"/>
    <w:pPr>
      <w:ind w:left="1260" w:hanging="1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17D8E"/>
    <w:pPr>
      <w:ind w:left="1440" w:hanging="1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17D8E"/>
    <w:pPr>
      <w:ind w:left="1620" w:hanging="180"/>
    </w:pPr>
  </w:style>
  <w:style w:type="paragraph" w:styleId="Titreindex">
    <w:name w:val="index heading"/>
    <w:basedOn w:val="Normal"/>
    <w:next w:val="Index1"/>
    <w:uiPriority w:val="99"/>
    <w:semiHidden/>
    <w:unhideWhenUsed/>
    <w:rsid w:val="00F17D8E"/>
    <w:rPr>
      <w:rFonts w:eastAsiaTheme="majorEastAsia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F17D8E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F17D8E"/>
    <w:rPr>
      <w:rFonts w:ascii="Consolas" w:hAnsi="Consolas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F17D8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F17D8E"/>
    <w:rPr>
      <w:rFonts w:ascii="Century Gothic" w:hAnsi="Century Gothic"/>
      <w:sz w:val="18"/>
      <w:szCs w:val="22"/>
    </w:rPr>
  </w:style>
  <w:style w:type="table" w:styleId="Grilledetableau1">
    <w:name w:val="Table Grid 1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F17D8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F17D8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F17D8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F17D8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F17D8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F17D8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F17D8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F17D8E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F17D8E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3">
    <w:name w:val="Grid Table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F17D8E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F17D8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F17D8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F17D8E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F17D8E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F17D8E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F17D8E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F17D8E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F17D8E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F17D8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F17D8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F17D8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F17D8E"/>
    <w:rPr>
      <w:rFonts w:ascii="Century Gothic" w:hAnsi="Century Gothic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17D8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17D8E"/>
    <w:rPr>
      <w:rFonts w:ascii="Century Gothic" w:hAnsi="Century Gothic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table" w:styleId="Effetsdetableau3D1">
    <w:name w:val="Table 3D effects 1"/>
    <w:basedOn w:val="TableauNormal"/>
    <w:uiPriority w:val="99"/>
    <w:semiHidden/>
    <w:unhideWhenUsed/>
    <w:rsid w:val="00F17D8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F17D8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F17D8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F17D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semiHidden/>
    <w:qFormat/>
    <w:rsid w:val="00F17D8E"/>
    <w:rPr>
      <w:rFonts w:ascii="Century Gothic" w:hAnsi="Century Gothic"/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F17D8E"/>
    <w:rPr>
      <w:rFonts w:ascii="Century Gothic" w:hAnsi="Century Gothic"/>
      <w:color w:val="704404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F17D8E"/>
    <w:rPr>
      <w:rFonts w:ascii="Century Gothic" w:hAnsi="Century Gothic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17D8E"/>
    <w:pPr>
      <w:spacing w:after="200"/>
    </w:pPr>
    <w:rPr>
      <w:i/>
      <w:iCs/>
      <w:color w:val="775F55" w:themeColor="text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4E6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hyperlink" Target="mailto:mehdibechhar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hdibechar\AppData\Roaming\Microsoft\Templates\C.V.%20gris%20bleu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BD2E713E834C0C9A193474079DC9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5BA95F-0682-4E18-A266-C19B01458BF3}"/>
      </w:docPartPr>
      <w:docPartBody>
        <w:p w:rsidR="00D87E48" w:rsidRDefault="00D87E48">
          <w:pPr>
            <w:pStyle w:val="5ABD2E713E834C0C9A193474079DC922"/>
          </w:pPr>
          <w:r w:rsidRPr="008F2702">
            <w:rPr>
              <w:lang w:bidi="fr-FR"/>
            </w:rPr>
            <w:t>Profil</w:t>
          </w:r>
        </w:p>
      </w:docPartBody>
    </w:docPart>
    <w:docPart>
      <w:docPartPr>
        <w:name w:val="A196C5DFAF0B4B79B37CB1C43C9FCD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E451E56-1517-4973-A663-BD7DA90719F6}"/>
      </w:docPartPr>
      <w:docPartBody>
        <w:p w:rsidR="00D87E48" w:rsidRDefault="00D87E48">
          <w:pPr>
            <w:pStyle w:val="A196C5DFAF0B4B79B37CB1C43C9FCD11"/>
          </w:pPr>
          <w:r w:rsidRPr="008F2702">
            <w:rPr>
              <w:lang w:bidi="fr-FR"/>
            </w:rPr>
            <w:t>Contact</w:t>
          </w:r>
        </w:p>
      </w:docPartBody>
    </w:docPart>
    <w:docPart>
      <w:docPartPr>
        <w:name w:val="BF85A579DB33422F957D32A5B899EA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EBDD66-CAAE-491E-AD76-59A554D3B84A}"/>
      </w:docPartPr>
      <w:docPartBody>
        <w:p w:rsidR="00D87E48" w:rsidRDefault="00D87E48">
          <w:pPr>
            <w:pStyle w:val="BF85A579DB33422F957D32A5B899EAEB"/>
          </w:pPr>
          <w:r w:rsidRPr="008F2702">
            <w:rPr>
              <w:lang w:bidi="fr-FR"/>
            </w:rPr>
            <w:t>TÉLÉPHONE :</w:t>
          </w:r>
        </w:p>
      </w:docPartBody>
    </w:docPart>
    <w:docPart>
      <w:docPartPr>
        <w:name w:val="6852AF0D7E40444D81E35B5426665A6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6F28FC-4806-4982-A44A-0118110D52C1}"/>
      </w:docPartPr>
      <w:docPartBody>
        <w:p w:rsidR="00D87E48" w:rsidRDefault="00D87E48">
          <w:pPr>
            <w:pStyle w:val="6852AF0D7E40444D81E35B5426665A63"/>
          </w:pPr>
          <w:r w:rsidRPr="008F2702">
            <w:rPr>
              <w:lang w:bidi="fr-FR"/>
            </w:rPr>
            <w:t>Loisirs</w:t>
          </w:r>
        </w:p>
      </w:docPartBody>
    </w:docPart>
    <w:docPart>
      <w:docPartPr>
        <w:name w:val="BEB4D5EDB35D4452AFDDBEFA39CDB5F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2EB1A3-8EEE-4E40-B1C9-6B6E073D5B5B}"/>
      </w:docPartPr>
      <w:docPartBody>
        <w:p w:rsidR="00D87E48" w:rsidRDefault="00D87E48">
          <w:pPr>
            <w:pStyle w:val="BEB4D5EDB35D4452AFDDBEFA39CDB5F2"/>
          </w:pPr>
          <w:r w:rsidRPr="008F2702">
            <w:rPr>
              <w:lang w:bidi="fr-FR"/>
            </w:rPr>
            <w:t>FORMATION</w:t>
          </w:r>
        </w:p>
      </w:docPartBody>
    </w:docPart>
    <w:docPart>
      <w:docPartPr>
        <w:name w:val="82DF48F4325A4327A92E5F9A7C0107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23355B-E491-4488-8095-C26E0CB0AD5E}"/>
      </w:docPartPr>
      <w:docPartBody>
        <w:p w:rsidR="00D87E48" w:rsidRDefault="00D87E48">
          <w:pPr>
            <w:pStyle w:val="82DF48F4325A4327A92E5F9A7C0107AB"/>
          </w:pPr>
          <w:r w:rsidRPr="008F2702">
            <w:rPr>
              <w:lang w:bidi="fr-FR"/>
            </w:rPr>
            <w:t>PARCOURS PROFESSIONNEL</w:t>
          </w:r>
        </w:p>
      </w:docPartBody>
    </w:docPart>
    <w:docPart>
      <w:docPartPr>
        <w:name w:val="6545A40B37DA4D0B87BADE19A48D73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023407-CC2F-426E-A359-1FE1FB7208D2}"/>
      </w:docPartPr>
      <w:docPartBody>
        <w:p w:rsidR="00D87E48" w:rsidRDefault="00D87E48">
          <w:pPr>
            <w:pStyle w:val="6545A40B37DA4D0B87BADE19A48D73AB"/>
          </w:pPr>
          <w:r w:rsidRPr="008F2702">
            <w:rPr>
              <w:rStyle w:val="Titre2Car"/>
              <w:lang w:bidi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48"/>
    <w:rsid w:val="005C5ACD"/>
    <w:rsid w:val="00B7621C"/>
    <w:rsid w:val="00D8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ABD2E713E834C0C9A193474079DC922">
    <w:name w:val="5ABD2E713E834C0C9A193474079DC922"/>
  </w:style>
  <w:style w:type="paragraph" w:customStyle="1" w:styleId="A196C5DFAF0B4B79B37CB1C43C9FCD11">
    <w:name w:val="A196C5DFAF0B4B79B37CB1C43C9FCD11"/>
  </w:style>
  <w:style w:type="paragraph" w:customStyle="1" w:styleId="BF85A579DB33422F957D32A5B899EAEB">
    <w:name w:val="BF85A579DB33422F957D32A5B899EAEB"/>
  </w:style>
  <w:style w:type="character" w:styleId="Lienhypertexte">
    <w:name w:val="Hyperlink"/>
    <w:basedOn w:val="Policepardfaut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6852AF0D7E40444D81E35B5426665A63">
    <w:name w:val="6852AF0D7E40444D81E35B5426665A63"/>
  </w:style>
  <w:style w:type="paragraph" w:customStyle="1" w:styleId="BEB4D5EDB35D4452AFDDBEFA39CDB5F2">
    <w:name w:val="BEB4D5EDB35D4452AFDDBEFA39CDB5F2"/>
  </w:style>
  <w:style w:type="paragraph" w:customStyle="1" w:styleId="82DF48F4325A4327A92E5F9A7C0107AB">
    <w:name w:val="82DF48F4325A4327A92E5F9A7C0107AB"/>
  </w:style>
  <w:style w:type="character" w:customStyle="1" w:styleId="Titre2Car">
    <w:name w:val="Titre 2 Car"/>
    <w:basedOn w:val="Policepardfaut"/>
    <w:link w:val="Titre2"/>
    <w:uiPriority w:val="9"/>
    <w:rPr>
      <w:rFonts w:ascii="Century Gothic" w:eastAsiaTheme="majorEastAsia" w:hAnsi="Century Gothic" w:cstheme="majorBidi"/>
      <w:b/>
      <w:bCs/>
      <w:caps/>
      <w:szCs w:val="26"/>
      <w:lang w:eastAsia="ja-JP"/>
    </w:rPr>
  </w:style>
  <w:style w:type="paragraph" w:customStyle="1" w:styleId="6545A40B37DA4D0B87BADE19A48D73AB">
    <w:name w:val="6545A40B37DA4D0B87BADE19A48D73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gris bleu</Template>
  <TotalTime>0</TotalTime>
  <Pages>1</Pages>
  <Words>167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2023-01-16T16:00:00Z</dcterms:created>
  <dcterms:modified xsi:type="dcterms:W3CDTF">2023-05-16T09:04:00Z</dcterms:modified>
</cp:coreProperties>
</file>