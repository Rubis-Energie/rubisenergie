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Y="-945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99782C" w14:paraId="725944A9" w14:textId="77777777" w:rsidTr="00F94067">
        <w:trPr>
          <w:trHeight w:val="4410"/>
        </w:trPr>
        <w:tc>
          <w:tcPr>
            <w:tcW w:w="3600" w:type="dxa"/>
            <w:vAlign w:val="bottom"/>
          </w:tcPr>
          <w:p w14:paraId="5C33109C" w14:textId="4DC14668" w:rsidR="001B2ABD" w:rsidRPr="0099782C" w:rsidRDefault="00737F87" w:rsidP="00F94067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44B33A64" wp14:editId="471B7BB6">
                  <wp:extent cx="2171700" cy="2638425"/>
                  <wp:effectExtent l="0" t="0" r="0" b="9525"/>
                  <wp:docPr id="425285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263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2E111F1E" w14:textId="77777777" w:rsidR="001B2ABD" w:rsidRPr="0099782C" w:rsidRDefault="001B2ABD" w:rsidP="00F94067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61E391B2" w14:textId="461859AD" w:rsidR="001B2ABD" w:rsidRPr="007F4472" w:rsidRDefault="00C0228A" w:rsidP="00F94067">
            <w:pPr>
              <w:pStyle w:val="Titre"/>
              <w:rPr>
                <w:sz w:val="80"/>
                <w:szCs w:val="80"/>
                <w:lang w:bidi="fr-FR"/>
              </w:rPr>
            </w:pPr>
            <w:r w:rsidRPr="00C0228A">
              <w:rPr>
                <w:sz w:val="80"/>
                <w:szCs w:val="80"/>
                <w:lang w:bidi="fr-FR"/>
              </w:rPr>
              <w:t>filsan bachir barkad</w:t>
            </w:r>
            <w:r w:rsidR="006C629B">
              <w:rPr>
                <w:sz w:val="94"/>
                <w:szCs w:val="94"/>
                <w:lang w:bidi="fr-FR"/>
              </w:rPr>
              <w:t xml:space="preserve">     </w:t>
            </w:r>
            <w:r>
              <w:rPr>
                <w:sz w:val="94"/>
                <w:szCs w:val="94"/>
                <w:lang w:bidi="fr-FR"/>
              </w:rPr>
              <w:t xml:space="preserve">              </w:t>
            </w:r>
            <w:r w:rsidR="007F4472" w:rsidRPr="007F4472">
              <w:rPr>
                <w:rFonts w:ascii="Arial" w:hAnsi="Arial" w:cs="Arial"/>
                <w:sz w:val="30"/>
                <w:szCs w:val="30"/>
                <w:lang w:bidi="fr-FR"/>
              </w:rPr>
              <w:t>Assitante</w:t>
            </w:r>
            <w:r w:rsidR="007F4472">
              <w:rPr>
                <w:rFonts w:ascii="Arial" w:hAnsi="Arial" w:cs="Arial"/>
                <w:sz w:val="30"/>
                <w:szCs w:val="30"/>
                <w:lang w:bidi="fr-FR"/>
              </w:rPr>
              <w:t xml:space="preserve"> </w:t>
            </w:r>
            <w:r w:rsidRPr="007F4472">
              <w:rPr>
                <w:rFonts w:ascii="Arial" w:hAnsi="Arial" w:cs="Arial"/>
                <w:sz w:val="30"/>
                <w:szCs w:val="30"/>
                <w:lang w:bidi="fr-FR"/>
              </w:rPr>
              <w:t>recouvrement</w:t>
            </w:r>
          </w:p>
        </w:tc>
      </w:tr>
      <w:tr w:rsidR="001B2ABD" w:rsidRPr="0099782C" w14:paraId="02D018CA" w14:textId="77777777" w:rsidTr="00F94067">
        <w:tc>
          <w:tcPr>
            <w:tcW w:w="3600" w:type="dxa"/>
          </w:tcPr>
          <w:sdt>
            <w:sdtPr>
              <w:id w:val="-1711873194"/>
              <w:placeholder>
                <w:docPart w:val="5B876EC57EBF45EE872DC9A295E71F74"/>
              </w:placeholder>
              <w:temporary/>
              <w:showingPlcHdr/>
              <w15:appearance w15:val="hidden"/>
            </w:sdtPr>
            <w:sdtEndPr/>
            <w:sdtContent>
              <w:p w14:paraId="65ABEFEB" w14:textId="77777777" w:rsidR="001B2ABD" w:rsidRPr="0099782C" w:rsidRDefault="00036450" w:rsidP="00F94067">
                <w:pPr>
                  <w:pStyle w:val="Titre3"/>
                </w:pPr>
                <w:r w:rsidRPr="0099782C">
                  <w:rPr>
                    <w:lang w:bidi="fr-FR"/>
                  </w:rPr>
                  <w:t>Profil</w:t>
                </w:r>
              </w:p>
            </w:sdtContent>
          </w:sdt>
          <w:p w14:paraId="69D37555" w14:textId="77777777" w:rsidR="00BD0CAC" w:rsidRDefault="00BD0CAC" w:rsidP="00F94067">
            <w:pPr>
              <w:rPr>
                <w:lang w:bidi="fr-FR"/>
              </w:rPr>
            </w:pPr>
            <w:r>
              <w:rPr>
                <w:lang w:bidi="fr-FR"/>
              </w:rPr>
              <w:t xml:space="preserve">Actuellement </w:t>
            </w:r>
            <w:r w:rsidR="00F94067" w:rsidRPr="00D453B1">
              <w:rPr>
                <w:lang w:bidi="fr-FR"/>
              </w:rPr>
              <w:t>Assistant</w:t>
            </w:r>
            <w:r w:rsidR="00D453B1">
              <w:rPr>
                <w:lang w:bidi="fr-FR"/>
              </w:rPr>
              <w:t>e</w:t>
            </w:r>
            <w:r w:rsidR="00F94067" w:rsidRPr="00D453B1">
              <w:rPr>
                <w:lang w:bidi="fr-FR"/>
              </w:rPr>
              <w:t xml:space="preserve"> de Directeur</w:t>
            </w:r>
            <w:r>
              <w:rPr>
                <w:lang w:bidi="fr-FR"/>
              </w:rPr>
              <w:t xml:space="preserve"> dans le département</w:t>
            </w:r>
            <w:r w:rsidR="00F94067" w:rsidRPr="00D453B1">
              <w:rPr>
                <w:lang w:bidi="fr-FR"/>
              </w:rPr>
              <w:t xml:space="preserve"> </w:t>
            </w:r>
            <w:r w:rsidR="00C0228A" w:rsidRPr="00D453B1">
              <w:rPr>
                <w:lang w:bidi="fr-FR"/>
              </w:rPr>
              <w:t xml:space="preserve">de recouvrement </w:t>
            </w:r>
            <w:r>
              <w:rPr>
                <w:lang w:bidi="fr-FR"/>
              </w:rPr>
              <w:t>au sein de la Banque IIB titulaire d’une licence MIAGE.</w:t>
            </w:r>
          </w:p>
          <w:p w14:paraId="5F4C1D06" w14:textId="04B55BD8" w:rsidR="00BD0CAC" w:rsidRDefault="00BD0CAC" w:rsidP="00F94067">
            <w:pPr>
              <w:rPr>
                <w:lang w:bidi="fr-FR"/>
              </w:rPr>
            </w:pPr>
            <w:r>
              <w:rPr>
                <w:lang w:bidi="fr-FR"/>
              </w:rPr>
              <w:t>Ayant plusieurs</w:t>
            </w:r>
            <w:r w:rsidR="00F94067" w:rsidRPr="00D453B1">
              <w:rPr>
                <w:lang w:bidi="fr-FR"/>
              </w:rPr>
              <w:t xml:space="preserve"> années d'expérience</w:t>
            </w:r>
            <w:r w:rsidR="00785890">
              <w:rPr>
                <w:lang w:bidi="fr-FR"/>
              </w:rPr>
              <w:t>s</w:t>
            </w:r>
            <w:r w:rsidR="00F94067" w:rsidRPr="00D453B1">
              <w:rPr>
                <w:lang w:bidi="fr-FR"/>
              </w:rPr>
              <w:t xml:space="preserve"> dans </w:t>
            </w:r>
            <w:r w:rsidR="00DC7168" w:rsidRPr="00D453B1">
              <w:rPr>
                <w:lang w:bidi="fr-FR"/>
              </w:rPr>
              <w:t>l</w:t>
            </w:r>
            <w:r w:rsidR="00C0228A" w:rsidRPr="00D453B1">
              <w:rPr>
                <w:lang w:bidi="fr-FR"/>
              </w:rPr>
              <w:t>e</w:t>
            </w:r>
            <w:r>
              <w:rPr>
                <w:lang w:bidi="fr-FR"/>
              </w:rPr>
              <w:t>s différents</w:t>
            </w:r>
            <w:r w:rsidR="00C0228A" w:rsidRPr="00D453B1">
              <w:rPr>
                <w:lang w:bidi="fr-FR"/>
              </w:rPr>
              <w:t xml:space="preserve"> domaine</w:t>
            </w:r>
            <w:r>
              <w:rPr>
                <w:lang w:bidi="fr-FR"/>
              </w:rPr>
              <w:t>s</w:t>
            </w:r>
            <w:r w:rsidR="00C0228A" w:rsidRPr="00D453B1">
              <w:rPr>
                <w:lang w:bidi="fr-FR"/>
              </w:rPr>
              <w:t xml:space="preserve"> </w:t>
            </w:r>
            <w:r>
              <w:rPr>
                <w:lang w:bidi="fr-FR"/>
              </w:rPr>
              <w:t>de la banque en commençant par le service</w:t>
            </w:r>
            <w:r w:rsidR="00DF0BD6">
              <w:rPr>
                <w:lang w:bidi="fr-FR"/>
              </w:rPr>
              <w:t xml:space="preserve"> opération</w:t>
            </w:r>
            <w:r>
              <w:rPr>
                <w:lang w:bidi="fr-FR"/>
              </w:rPr>
              <w:t xml:space="preserve"> jusqu’au</w:t>
            </w:r>
            <w:r w:rsidR="00DF0BD6">
              <w:rPr>
                <w:lang w:bidi="fr-FR"/>
              </w:rPr>
              <w:t xml:space="preserve"> service de</w:t>
            </w:r>
            <w:r>
              <w:rPr>
                <w:lang w:bidi="fr-FR"/>
              </w:rPr>
              <w:t xml:space="preserve"> </w:t>
            </w:r>
            <w:r w:rsidR="00D453B1" w:rsidRPr="00D453B1">
              <w:rPr>
                <w:lang w:bidi="fr-FR"/>
              </w:rPr>
              <w:t>recouvrement</w:t>
            </w:r>
            <w:r w:rsidR="00785890">
              <w:rPr>
                <w:lang w:bidi="fr-FR"/>
              </w:rPr>
              <w:t xml:space="preserve"> et</w:t>
            </w:r>
            <w:r>
              <w:rPr>
                <w:lang w:bidi="fr-FR"/>
              </w:rPr>
              <w:t xml:space="preserve"> juridique depuis 2015 à ce jour.</w:t>
            </w:r>
          </w:p>
          <w:p w14:paraId="03A75369" w14:textId="0831E7C5" w:rsidR="00036450" w:rsidRPr="0099782C" w:rsidRDefault="00D453B1" w:rsidP="00F94067">
            <w:r w:rsidRPr="00D453B1">
              <w:rPr>
                <w:lang w:bidi="fr-FR"/>
              </w:rPr>
              <w:t>Capable</w:t>
            </w:r>
            <w:r w:rsidR="00F94067" w:rsidRPr="00D453B1">
              <w:rPr>
                <w:lang w:bidi="fr-FR"/>
              </w:rPr>
              <w:t xml:space="preserve"> à la fois de travailler en équipe et de fonctionner de manière autonome</w:t>
            </w:r>
            <w:r w:rsidR="00F94067" w:rsidRPr="00F94067">
              <w:rPr>
                <w:lang w:bidi="fr-FR"/>
              </w:rPr>
              <w:t xml:space="preserve">, je fais preuve d'un solide sens de l'organisation et de compétences avérées en Administration et </w:t>
            </w:r>
            <w:r>
              <w:rPr>
                <w:lang w:bidi="fr-FR"/>
              </w:rPr>
              <w:t>Recouvrement</w:t>
            </w:r>
            <w:r w:rsidR="00F94067" w:rsidRPr="00F94067">
              <w:rPr>
                <w:lang w:bidi="fr-FR"/>
              </w:rPr>
              <w:t xml:space="preserve">. Rigoureuse et dotée de qualités rédactionnelles, je gère la documentation </w:t>
            </w:r>
            <w:r>
              <w:rPr>
                <w:lang w:bidi="fr-FR"/>
              </w:rPr>
              <w:t>de recouvrement</w:t>
            </w:r>
            <w:r w:rsidR="00F94067" w:rsidRPr="00F94067">
              <w:rPr>
                <w:lang w:bidi="fr-FR"/>
              </w:rPr>
              <w:t xml:space="preserve"> avec efficacité</w:t>
            </w:r>
            <w:r>
              <w:rPr>
                <w:lang w:bidi="fr-FR"/>
              </w:rPr>
              <w:t xml:space="preserve"> et </w:t>
            </w:r>
            <w:r w:rsidR="00F94067" w:rsidRPr="00F94067">
              <w:rPr>
                <w:lang w:bidi="fr-FR"/>
              </w:rPr>
              <w:t>dans le respect des procédures</w:t>
            </w:r>
          </w:p>
          <w:sdt>
            <w:sdtPr>
              <w:id w:val="-1954003311"/>
              <w:placeholder>
                <w:docPart w:val="FA25E906F29C459C9DA92355AF312CD9"/>
              </w:placeholder>
              <w:temporary/>
              <w:showingPlcHdr/>
              <w15:appearance w15:val="hidden"/>
            </w:sdtPr>
            <w:sdtEndPr/>
            <w:sdtContent>
              <w:p w14:paraId="45378935" w14:textId="77777777" w:rsidR="00036450" w:rsidRPr="0099782C" w:rsidRDefault="00CB0055" w:rsidP="00F94067">
                <w:pPr>
                  <w:pStyle w:val="Titre3"/>
                </w:pPr>
                <w:r w:rsidRPr="0099782C">
                  <w:rPr>
                    <w:lang w:bidi="fr-FR"/>
                  </w:rPr>
                  <w:t>Contact</w:t>
                </w:r>
              </w:p>
            </w:sdtContent>
          </w:sdt>
          <w:sdt>
            <w:sdtPr>
              <w:id w:val="1111563247"/>
              <w:placeholder>
                <w:docPart w:val="92A6EC8CF4184EEA8B8640420B623685"/>
              </w:placeholder>
              <w:temporary/>
              <w:showingPlcHdr/>
              <w15:appearance w15:val="hidden"/>
            </w:sdtPr>
            <w:sdtEndPr/>
            <w:sdtContent>
              <w:p w14:paraId="7E979A94" w14:textId="77777777" w:rsidR="004D3011" w:rsidRPr="0099782C" w:rsidRDefault="004D3011" w:rsidP="00F94067">
                <w:r w:rsidRPr="0099782C">
                  <w:rPr>
                    <w:lang w:bidi="fr-FR"/>
                  </w:rPr>
                  <w:t>TÉLÉPHONE :</w:t>
                </w:r>
              </w:p>
            </w:sdtContent>
          </w:sdt>
          <w:p w14:paraId="1912284A" w14:textId="7930F0C5" w:rsidR="004D3011" w:rsidRPr="0099782C" w:rsidRDefault="00F94067" w:rsidP="00F94067">
            <w:r>
              <w:rPr>
                <w:lang w:bidi="fr-FR"/>
              </w:rPr>
              <w:t xml:space="preserve">+253 77 </w:t>
            </w:r>
            <w:r w:rsidR="00C0228A">
              <w:rPr>
                <w:lang w:bidi="fr-FR"/>
              </w:rPr>
              <w:t>64 85 07</w:t>
            </w:r>
          </w:p>
          <w:p w14:paraId="68A0508F" w14:textId="77777777" w:rsidR="004D3011" w:rsidRPr="0099782C" w:rsidRDefault="004D3011" w:rsidP="00F94067"/>
          <w:p w14:paraId="693F6832" w14:textId="77777777" w:rsidR="004D3011" w:rsidRPr="0099782C" w:rsidRDefault="000041C4" w:rsidP="00F94067">
            <w:r w:rsidRPr="0099782C">
              <w:rPr>
                <w:lang w:bidi="fr-FR"/>
              </w:rPr>
              <w:t>LINKEDIN :</w:t>
            </w:r>
          </w:p>
          <w:p w14:paraId="408D35BC" w14:textId="69ECA155" w:rsidR="004D3011" w:rsidRPr="00F94067" w:rsidRDefault="00385167" w:rsidP="00F94067">
            <w:r w:rsidRPr="00F94067">
              <w:rPr>
                <w:lang w:bidi="fr-FR"/>
              </w:rPr>
              <w:t>www.linkedin.com/in/</w:t>
            </w:r>
            <w:r w:rsidR="00C0228A">
              <w:rPr>
                <w:lang w:bidi="fr-FR"/>
              </w:rPr>
              <w:t>filsan</w:t>
            </w:r>
          </w:p>
          <w:p w14:paraId="04533289" w14:textId="77777777" w:rsidR="004D3011" w:rsidRPr="00F94067" w:rsidRDefault="004D3011" w:rsidP="00F94067"/>
          <w:sdt>
            <w:sdtPr>
              <w:id w:val="-240260293"/>
              <w:placeholder>
                <w:docPart w:val="465CB48130764ADB8110538C3CF4B32F"/>
              </w:placeholder>
              <w:temporary/>
              <w:showingPlcHdr/>
              <w15:appearance w15:val="hidden"/>
            </w:sdtPr>
            <w:sdtEndPr/>
            <w:sdtContent>
              <w:p w14:paraId="06C65EF5" w14:textId="695F7552" w:rsidR="004D3011" w:rsidRPr="0099782C" w:rsidRDefault="004D3011" w:rsidP="00F94067">
                <w:r w:rsidRPr="0099782C">
                  <w:rPr>
                    <w:lang w:bidi="fr-FR"/>
                  </w:rPr>
                  <w:t>E-MAIL :</w:t>
                </w:r>
              </w:p>
            </w:sdtContent>
          </w:sdt>
          <w:p w14:paraId="03357E6D" w14:textId="7D5BA692" w:rsidR="00036450" w:rsidRPr="0099782C" w:rsidRDefault="00C0228A" w:rsidP="00F94067">
            <w:pPr>
              <w:rPr>
                <w:rStyle w:val="Lienhypertexte"/>
              </w:rPr>
            </w:pPr>
            <w:r>
              <w:rPr>
                <w:rStyle w:val="Lienhypertexte"/>
              </w:rPr>
              <w:t>filsanabdo</w:t>
            </w:r>
            <w:r w:rsidR="00F94067">
              <w:rPr>
                <w:rStyle w:val="Lienhypertexte"/>
              </w:rPr>
              <w:t>@gmail.com</w:t>
            </w:r>
          </w:p>
          <w:p w14:paraId="363FCF86" w14:textId="026A9616" w:rsidR="004D3011" w:rsidRPr="0099782C" w:rsidRDefault="006C1D9D" w:rsidP="00F94067">
            <w:pPr>
              <w:pStyle w:val="Titre3"/>
            </w:pPr>
            <w:r w:rsidRPr="0099782C">
              <w:rPr>
                <w:lang w:bidi="fr-FR"/>
              </w:rPr>
              <w:t xml:space="preserve">activités </w:t>
            </w:r>
          </w:p>
          <w:p w14:paraId="18985783" w14:textId="77777777" w:rsidR="00BE5C9D" w:rsidRPr="002B74A2" w:rsidRDefault="00BE5C9D" w:rsidP="00BE5C9D">
            <w:r w:rsidRPr="002B74A2">
              <w:t>•</w:t>
            </w:r>
            <w:r w:rsidRPr="002B74A2">
              <w:tab/>
              <w:t>Lecture</w:t>
            </w:r>
          </w:p>
          <w:p w14:paraId="21FDEE44" w14:textId="5EB0A741" w:rsidR="00BE5C9D" w:rsidRPr="002B74A2" w:rsidRDefault="00BE5C9D" w:rsidP="00BE5C9D">
            <w:r w:rsidRPr="002B74A2">
              <w:t>•</w:t>
            </w:r>
            <w:r w:rsidRPr="002B74A2">
              <w:tab/>
            </w:r>
            <w:r w:rsidR="00226FE2" w:rsidRPr="002B74A2">
              <w:t>Cinéma</w:t>
            </w:r>
            <w:r w:rsidRPr="002B74A2">
              <w:t xml:space="preserve"> </w:t>
            </w:r>
          </w:p>
          <w:p w14:paraId="5E794EC8" w14:textId="0132A47E" w:rsidR="00D453B1" w:rsidRPr="00226FE2" w:rsidRDefault="00D453B1" w:rsidP="00BE5C9D">
            <w:pPr>
              <w:rPr>
                <w:lang w:val="en-US" w:bidi="fr-FR"/>
              </w:rPr>
            </w:pPr>
            <w:r w:rsidRPr="00226FE2">
              <w:rPr>
                <w:lang w:val="en-US"/>
              </w:rPr>
              <w:t>•             Football</w:t>
            </w:r>
          </w:p>
          <w:p w14:paraId="6AD064ED" w14:textId="77777777" w:rsidR="0006264F" w:rsidRPr="00226FE2" w:rsidRDefault="0006264F" w:rsidP="00F94067">
            <w:pPr>
              <w:rPr>
                <w:b/>
                <w:bCs/>
                <w:color w:val="548AB7" w:themeColor="accent1" w:themeShade="BF"/>
                <w:sz w:val="22"/>
                <w:lang w:val="en-US"/>
              </w:rPr>
            </w:pPr>
          </w:p>
          <w:p w14:paraId="6AC374DB" w14:textId="7A109FD3" w:rsidR="00BE5C9D" w:rsidRPr="00226FE2" w:rsidRDefault="00BE5C9D" w:rsidP="00F94067">
            <w:pPr>
              <w:rPr>
                <w:b/>
                <w:bCs/>
                <w:color w:val="548AB7" w:themeColor="accent1" w:themeShade="BF"/>
                <w:sz w:val="22"/>
                <w:lang w:val="en-US"/>
              </w:rPr>
            </w:pPr>
            <w:r w:rsidRPr="00226FE2">
              <w:rPr>
                <w:b/>
                <w:bCs/>
                <w:color w:val="548AB7" w:themeColor="accent1" w:themeShade="BF"/>
                <w:sz w:val="22"/>
                <w:lang w:val="en-US"/>
              </w:rPr>
              <w:t>OUTIL D’INFORMATIQUE</w:t>
            </w:r>
          </w:p>
          <w:p w14:paraId="68C4B650" w14:textId="77777777" w:rsidR="00BE5C9D" w:rsidRPr="00226FE2" w:rsidRDefault="00BE5C9D" w:rsidP="00F94067">
            <w:pPr>
              <w:rPr>
                <w:b/>
                <w:bCs/>
                <w:color w:val="548AB7" w:themeColor="accent1" w:themeShade="BF"/>
                <w:sz w:val="22"/>
                <w:lang w:val="en-US"/>
              </w:rPr>
            </w:pPr>
          </w:p>
          <w:p w14:paraId="09E66032" w14:textId="77777777" w:rsidR="00BE5C9D" w:rsidRPr="00226FE2" w:rsidRDefault="00BE5C9D" w:rsidP="00BE5C9D">
            <w:pPr>
              <w:rPr>
                <w:sz w:val="22"/>
                <w:lang w:val="en-US"/>
              </w:rPr>
            </w:pPr>
            <w:r w:rsidRPr="00226FE2">
              <w:rPr>
                <w:b/>
                <w:bCs/>
                <w:color w:val="548AB7" w:themeColor="accent1" w:themeShade="BF"/>
                <w:sz w:val="22"/>
                <w:lang w:val="en-US"/>
              </w:rPr>
              <w:t>•</w:t>
            </w:r>
            <w:r w:rsidRPr="00226FE2">
              <w:rPr>
                <w:b/>
                <w:bCs/>
                <w:color w:val="548AB7" w:themeColor="accent1" w:themeShade="BF"/>
                <w:sz w:val="22"/>
                <w:lang w:val="en-US"/>
              </w:rPr>
              <w:tab/>
            </w:r>
            <w:r w:rsidRPr="00226FE2">
              <w:rPr>
                <w:sz w:val="22"/>
                <w:lang w:val="en-US"/>
              </w:rPr>
              <w:t>Word</w:t>
            </w:r>
          </w:p>
          <w:p w14:paraId="66051F0D" w14:textId="77777777" w:rsidR="00BE5C9D" w:rsidRPr="00226FE2" w:rsidRDefault="00BE5C9D" w:rsidP="00BE5C9D">
            <w:pPr>
              <w:rPr>
                <w:sz w:val="22"/>
                <w:lang w:val="en-US"/>
              </w:rPr>
            </w:pPr>
            <w:r w:rsidRPr="00226FE2">
              <w:rPr>
                <w:sz w:val="22"/>
                <w:lang w:val="en-US"/>
              </w:rPr>
              <w:t>•</w:t>
            </w:r>
            <w:r w:rsidRPr="00226FE2">
              <w:rPr>
                <w:sz w:val="22"/>
                <w:lang w:val="en-US"/>
              </w:rPr>
              <w:tab/>
              <w:t>Excel</w:t>
            </w:r>
          </w:p>
          <w:p w14:paraId="7396C690" w14:textId="33455AAC" w:rsidR="0006264F" w:rsidRPr="00226FE2" w:rsidRDefault="00BE5C9D" w:rsidP="00F94067">
            <w:pPr>
              <w:rPr>
                <w:sz w:val="22"/>
                <w:lang w:val="en-US"/>
              </w:rPr>
            </w:pPr>
            <w:r w:rsidRPr="00226FE2">
              <w:rPr>
                <w:sz w:val="22"/>
                <w:lang w:val="en-US"/>
              </w:rPr>
              <w:t>•</w:t>
            </w:r>
            <w:r w:rsidRPr="00226FE2">
              <w:rPr>
                <w:sz w:val="22"/>
                <w:lang w:val="en-US"/>
              </w:rPr>
              <w:tab/>
            </w:r>
            <w:r w:rsidR="0006264F" w:rsidRPr="00226FE2">
              <w:rPr>
                <w:sz w:val="22"/>
                <w:lang w:val="en-US"/>
              </w:rPr>
              <w:t>PowerPoint</w:t>
            </w:r>
          </w:p>
          <w:p w14:paraId="1D8BC595" w14:textId="593E4665" w:rsidR="004C7035" w:rsidRDefault="004C7035" w:rsidP="00F94067">
            <w:pPr>
              <w:rPr>
                <w:sz w:val="22"/>
              </w:rPr>
            </w:pPr>
            <w:r w:rsidRPr="00361794">
              <w:rPr>
                <w:sz w:val="22"/>
              </w:rPr>
              <w:t>•</w:t>
            </w:r>
            <w:r>
              <w:rPr>
                <w:sz w:val="22"/>
              </w:rPr>
              <w:t xml:space="preserve">          Système bancaire</w:t>
            </w:r>
          </w:p>
          <w:p w14:paraId="4E2BD2CF" w14:textId="77777777" w:rsidR="0006264F" w:rsidRPr="00361794" w:rsidRDefault="0006264F" w:rsidP="00F94067">
            <w:pPr>
              <w:rPr>
                <w:color w:val="548AB7" w:themeColor="accent1" w:themeShade="BF"/>
                <w:sz w:val="22"/>
              </w:rPr>
            </w:pPr>
          </w:p>
          <w:p w14:paraId="24827E03" w14:textId="2237019B" w:rsidR="0006264F" w:rsidRDefault="0006264F" w:rsidP="00F94067">
            <w:pPr>
              <w:rPr>
                <w:b/>
                <w:bCs/>
                <w:color w:val="548AB7" w:themeColor="accent1" w:themeShade="BF"/>
                <w:sz w:val="22"/>
              </w:rPr>
            </w:pPr>
            <w:r w:rsidRPr="0006264F">
              <w:rPr>
                <w:b/>
                <w:bCs/>
                <w:color w:val="548AB7" w:themeColor="accent1" w:themeShade="BF"/>
                <w:sz w:val="22"/>
              </w:rPr>
              <w:t xml:space="preserve">FORMATION </w:t>
            </w:r>
          </w:p>
          <w:p w14:paraId="346FCA52" w14:textId="69B1C5B5" w:rsidR="0006264F" w:rsidRDefault="0006264F" w:rsidP="0006264F">
            <w:pPr>
              <w:jc w:val="both"/>
              <w:rPr>
                <w:sz w:val="20"/>
                <w:szCs w:val="20"/>
              </w:rPr>
            </w:pPr>
            <w:r w:rsidRPr="0006264F">
              <w:rPr>
                <w:sz w:val="20"/>
                <w:szCs w:val="20"/>
              </w:rPr>
              <w:t>•Formation de langue d’</w:t>
            </w:r>
            <w:r w:rsidR="00E576DD">
              <w:rPr>
                <w:sz w:val="20"/>
                <w:szCs w:val="20"/>
              </w:rPr>
              <w:t>Anglais</w:t>
            </w:r>
          </w:p>
          <w:p w14:paraId="1535A7A2" w14:textId="77777777" w:rsidR="0006264F" w:rsidRDefault="0006264F" w:rsidP="0006264F">
            <w:pPr>
              <w:jc w:val="both"/>
              <w:rPr>
                <w:sz w:val="20"/>
                <w:szCs w:val="20"/>
              </w:rPr>
            </w:pPr>
          </w:p>
          <w:p w14:paraId="2ADFA0FC" w14:textId="633EBBC4" w:rsidR="0006264F" w:rsidRPr="0006264F" w:rsidRDefault="0006264F" w:rsidP="0006264F">
            <w:pPr>
              <w:jc w:val="both"/>
              <w:rPr>
                <w:b/>
                <w:bCs/>
                <w:color w:val="548AB7" w:themeColor="accent1" w:themeShade="BF"/>
                <w:sz w:val="22"/>
              </w:rPr>
            </w:pPr>
            <w:r w:rsidRPr="0006264F">
              <w:rPr>
                <w:b/>
                <w:bCs/>
                <w:color w:val="548AB7" w:themeColor="accent1" w:themeShade="BF"/>
                <w:sz w:val="22"/>
              </w:rPr>
              <w:t>LANGUAGE</w:t>
            </w:r>
          </w:p>
        </w:tc>
        <w:tc>
          <w:tcPr>
            <w:tcW w:w="720" w:type="dxa"/>
          </w:tcPr>
          <w:p w14:paraId="602FB0F2" w14:textId="77777777" w:rsidR="001B2ABD" w:rsidRPr="0099782C" w:rsidRDefault="001B2ABD" w:rsidP="00F94067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01553383"/>
              <w:placeholder>
                <w:docPart w:val="9FA0BB4C514449B89493A7E0B96B8512"/>
              </w:placeholder>
              <w:temporary/>
              <w:showingPlcHdr/>
              <w15:appearance w15:val="hidden"/>
            </w:sdtPr>
            <w:sdtEndPr/>
            <w:sdtContent>
              <w:p w14:paraId="28D70D9D" w14:textId="2F81855B" w:rsidR="00F94067" w:rsidRPr="0006264F" w:rsidRDefault="00036450" w:rsidP="00F94067">
                <w:pPr>
                  <w:pStyle w:val="Titre2"/>
                </w:pPr>
                <w:r w:rsidRPr="0099782C">
                  <w:rPr>
                    <w:lang w:bidi="fr-FR"/>
                  </w:rPr>
                  <w:t>PARCOURS PROFESSIONNEL</w:t>
                </w:r>
              </w:p>
            </w:sdtContent>
          </w:sdt>
          <w:p w14:paraId="52E3F290" w14:textId="77777777" w:rsidR="007F4472" w:rsidRDefault="007F4472" w:rsidP="007F4472">
            <w:pPr>
              <w:pStyle w:val="public-draftstyledefault-unorderedlistitem"/>
              <w:spacing w:before="0" w:beforeAutospacing="0" w:after="0" w:afterAutospacing="0"/>
              <w:rPr>
                <w:rFonts w:ascii="Nunito" w:hAnsi="Nunito"/>
                <w:b/>
                <w:bCs/>
                <w:sz w:val="18"/>
                <w:szCs w:val="18"/>
              </w:rPr>
            </w:pPr>
          </w:p>
          <w:p w14:paraId="6DF94420" w14:textId="0B933F8A" w:rsidR="007F4472" w:rsidRPr="007F4472" w:rsidRDefault="007F4472" w:rsidP="007F4472">
            <w:pPr>
              <w:pStyle w:val="public-draftstyledefault-unorderedlistitem"/>
              <w:spacing w:before="0" w:beforeAutospacing="0" w:after="0" w:afterAutospacing="0"/>
              <w:rPr>
                <w:rFonts w:ascii="Nunito" w:hAnsi="Nunito"/>
                <w:b/>
                <w:bCs/>
                <w:sz w:val="18"/>
                <w:szCs w:val="18"/>
              </w:rPr>
            </w:pPr>
            <w:r w:rsidRPr="007F4472">
              <w:rPr>
                <w:rFonts w:ascii="Nunito" w:hAnsi="Nunito"/>
                <w:b/>
                <w:bCs/>
                <w:sz w:val="18"/>
                <w:szCs w:val="18"/>
              </w:rPr>
              <w:t>2015 : Département d</w:t>
            </w:r>
            <w:r w:rsidR="001C70FF">
              <w:rPr>
                <w:rFonts w:ascii="Nunito" w:hAnsi="Nunito"/>
                <w:b/>
                <w:bCs/>
                <w:sz w:val="18"/>
                <w:szCs w:val="18"/>
              </w:rPr>
              <w:t xml:space="preserve">es </w:t>
            </w:r>
            <w:r w:rsidRPr="007F4472">
              <w:rPr>
                <w:rFonts w:ascii="Nunito" w:hAnsi="Nunito"/>
                <w:b/>
                <w:bCs/>
                <w:sz w:val="18"/>
                <w:szCs w:val="18"/>
              </w:rPr>
              <w:t>opération</w:t>
            </w:r>
            <w:r w:rsidR="001C70FF">
              <w:rPr>
                <w:rFonts w:ascii="Nunito" w:hAnsi="Nunito"/>
                <w:b/>
                <w:bCs/>
                <w:sz w:val="18"/>
                <w:szCs w:val="18"/>
              </w:rPr>
              <w:t>s</w:t>
            </w:r>
          </w:p>
          <w:p w14:paraId="1A61999A" w14:textId="77777777" w:rsidR="007F4472" w:rsidRPr="007F4472" w:rsidRDefault="007F4472" w:rsidP="007F4472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Ouverture et fermeture de la caisse, gestion efficace du fonds de caisse.</w:t>
            </w:r>
          </w:p>
          <w:p w14:paraId="2D4E6783" w14:textId="71E3A00C" w:rsidR="007F4472" w:rsidRPr="007F4472" w:rsidRDefault="007F4472" w:rsidP="007F4472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 xml:space="preserve">Accueil chaleureux et souriant des clients, créant </w:t>
            </w:r>
            <w:r w:rsidR="00D20090" w:rsidRPr="007F4472">
              <w:rPr>
                <w:rFonts w:ascii="Calibri" w:hAnsi="Calibri" w:cs="Calibri"/>
                <w:sz w:val="20"/>
                <w:szCs w:val="20"/>
              </w:rPr>
              <w:t>une atmosphère agréable</w:t>
            </w:r>
            <w:r w:rsidRPr="007F4472">
              <w:rPr>
                <w:rFonts w:ascii="Calibri" w:hAnsi="Calibri" w:cs="Calibri"/>
                <w:sz w:val="20"/>
                <w:szCs w:val="20"/>
              </w:rPr>
              <w:t xml:space="preserve"> dès </w:t>
            </w:r>
            <w:r w:rsidR="00BD0CAC" w:rsidRPr="007F4472">
              <w:rPr>
                <w:rFonts w:ascii="Calibri" w:hAnsi="Calibri" w:cs="Calibri"/>
                <w:sz w:val="20"/>
                <w:szCs w:val="20"/>
              </w:rPr>
              <w:t>leur arrivé</w:t>
            </w:r>
            <w:r w:rsidR="00BD0CAC">
              <w:rPr>
                <w:rFonts w:ascii="Calibri" w:hAnsi="Calibri" w:cs="Calibri"/>
                <w:sz w:val="20"/>
                <w:szCs w:val="20"/>
              </w:rPr>
              <w:t>s</w:t>
            </w:r>
            <w:r w:rsidRPr="007F4472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33E5D9C4" w14:textId="77777777" w:rsidR="007F4472" w:rsidRPr="007F4472" w:rsidRDefault="007F4472" w:rsidP="007F4472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Respect des procédures internes et des réglementations en vigueur pour assurer la conformité et la qualité du service offert aux clients.</w:t>
            </w:r>
          </w:p>
          <w:p w14:paraId="13E0117E" w14:textId="502F412C" w:rsidR="007F4472" w:rsidRPr="007F4472" w:rsidRDefault="007F4472" w:rsidP="007F4472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Signalement immédiat à la direction en cas d'anomalie constatée sur une transaction ou un comportement suspect de</w:t>
            </w:r>
            <w:r w:rsidR="003E65C1">
              <w:rPr>
                <w:rFonts w:ascii="Calibri" w:hAnsi="Calibri" w:cs="Calibri"/>
                <w:sz w:val="20"/>
                <w:szCs w:val="20"/>
              </w:rPr>
              <w:t xml:space="preserve"> la</w:t>
            </w:r>
            <w:r w:rsidRPr="007F4472">
              <w:rPr>
                <w:rFonts w:ascii="Calibri" w:hAnsi="Calibri" w:cs="Calibri"/>
                <w:sz w:val="20"/>
                <w:szCs w:val="20"/>
              </w:rPr>
              <w:t xml:space="preserve"> clientèle.</w:t>
            </w:r>
          </w:p>
          <w:p w14:paraId="160BC7B9" w14:textId="3FE4089B" w:rsidR="007F4472" w:rsidRPr="007F4472" w:rsidRDefault="007F4472" w:rsidP="007F4472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Ve</w:t>
            </w:r>
            <w:r w:rsidR="003E65C1">
              <w:rPr>
                <w:rFonts w:ascii="Calibri" w:hAnsi="Calibri" w:cs="Calibri"/>
                <w:sz w:val="20"/>
                <w:szCs w:val="20"/>
              </w:rPr>
              <w:t>u</w:t>
            </w:r>
            <w:r w:rsidRPr="007F4472">
              <w:rPr>
                <w:rFonts w:ascii="Calibri" w:hAnsi="Calibri" w:cs="Calibri"/>
                <w:sz w:val="20"/>
                <w:szCs w:val="20"/>
              </w:rPr>
              <w:t>ille à la conformité des transactions, comptage précis de la caisse en fin de journée.</w:t>
            </w:r>
          </w:p>
          <w:p w14:paraId="5CF9B97B" w14:textId="77BDFBD6" w:rsidR="007F4472" w:rsidRPr="007F4472" w:rsidRDefault="007F4472" w:rsidP="007F4472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Main</w:t>
            </w:r>
            <w:r w:rsidR="003E65C1">
              <w:rPr>
                <w:rFonts w:ascii="Calibri" w:hAnsi="Calibri" w:cs="Calibri"/>
                <w:sz w:val="20"/>
                <w:szCs w:val="20"/>
              </w:rPr>
              <w:t>tenance</w:t>
            </w:r>
            <w:r w:rsidRPr="007F4472">
              <w:rPr>
                <w:rFonts w:ascii="Calibri" w:hAnsi="Calibri" w:cs="Calibri"/>
                <w:sz w:val="20"/>
                <w:szCs w:val="20"/>
              </w:rPr>
              <w:t xml:space="preserve"> des zones de caisse bien organisées, propres et rangées.</w:t>
            </w:r>
          </w:p>
          <w:p w14:paraId="734D8324" w14:textId="77777777" w:rsidR="007F4472" w:rsidRPr="007F4472" w:rsidRDefault="007F4472" w:rsidP="007F4472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Accueil chaleureux et courtois des clients, réponse à leurs questions et résolution de leurs problématiques.</w:t>
            </w:r>
          </w:p>
          <w:p w14:paraId="7FACE5A6" w14:textId="77777777" w:rsidR="007F4472" w:rsidRPr="007F4472" w:rsidRDefault="007F4472" w:rsidP="007F4472">
            <w:pPr>
              <w:pStyle w:val="public-draftstyledefault-unorderedlistitem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Comptage du fonds de caisse, rangement de la monnaie et des espèces pour la mise au coffre.</w:t>
            </w:r>
          </w:p>
          <w:p w14:paraId="221252AB" w14:textId="77777777" w:rsidR="007F4472" w:rsidRPr="007F4472" w:rsidRDefault="007F4472" w:rsidP="007F4472">
            <w:pPr>
              <w:pStyle w:val="public-draftstyledefault-unorderedlistitem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</w:p>
          <w:p w14:paraId="2BD8D16E" w14:textId="1A3B559D" w:rsidR="007F4472" w:rsidRDefault="007F4472" w:rsidP="007F4472">
            <w:pPr>
              <w:pStyle w:val="public-draftstyledefault-unorderedlistitem"/>
              <w:spacing w:before="0" w:beforeAutospacing="0" w:after="0" w:afterAutospacing="0"/>
              <w:rPr>
                <w:rFonts w:ascii="Nunito" w:hAnsi="Nunito"/>
                <w:b/>
                <w:bCs/>
                <w:sz w:val="18"/>
                <w:szCs w:val="18"/>
              </w:rPr>
            </w:pPr>
            <w:r w:rsidRPr="007F4472">
              <w:rPr>
                <w:rFonts w:ascii="Nunito" w:hAnsi="Nunito"/>
                <w:b/>
                <w:bCs/>
                <w:sz w:val="18"/>
                <w:szCs w:val="18"/>
              </w:rPr>
              <w:t>2017 : Département clientèle</w:t>
            </w:r>
          </w:p>
          <w:p w14:paraId="148C9A77" w14:textId="0524EEA8" w:rsidR="007F4472" w:rsidRPr="007F4472" w:rsidRDefault="007F4472" w:rsidP="00E576DD">
            <w:pPr>
              <w:pStyle w:val="public-draftstyledefault-unorderedlistitem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ind w:left="90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Montage des dossiers de manière complète et conforme, recueil et vérification des pièces administratives.</w:t>
            </w:r>
          </w:p>
          <w:p w14:paraId="710E79CE" w14:textId="77777777" w:rsidR="007F4472" w:rsidRPr="007F4472" w:rsidRDefault="007F4472" w:rsidP="00E576DD">
            <w:pPr>
              <w:pStyle w:val="public-draftstyledefault-unorderedlistitem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ind w:left="90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Gestion des comptes clients, incluant l'ouverture, la clôture et le suivi régulier.</w:t>
            </w:r>
          </w:p>
          <w:p w14:paraId="5363C4FA" w14:textId="5D723A01" w:rsidR="007F4472" w:rsidRPr="007F4472" w:rsidRDefault="007F4472" w:rsidP="00E576DD">
            <w:pPr>
              <w:pStyle w:val="public-draftstyledefault-unorderedlistitem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ind w:left="90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Élaboration et suivi</w:t>
            </w:r>
            <w:r w:rsidR="00F9424E">
              <w:rPr>
                <w:rFonts w:ascii="Calibri" w:hAnsi="Calibri" w:cs="Calibri"/>
                <w:sz w:val="20"/>
                <w:szCs w:val="20"/>
              </w:rPr>
              <w:t>e</w:t>
            </w:r>
            <w:r w:rsidRPr="007F4472">
              <w:rPr>
                <w:rFonts w:ascii="Calibri" w:hAnsi="Calibri" w:cs="Calibri"/>
                <w:sz w:val="20"/>
                <w:szCs w:val="20"/>
              </w:rPr>
              <w:t xml:space="preserve"> des dossiers de crédit pour assurer la conformité aux exigences réglementaires.</w:t>
            </w:r>
          </w:p>
          <w:p w14:paraId="35888F73" w14:textId="77777777" w:rsidR="007F4472" w:rsidRPr="007F4472" w:rsidRDefault="007F4472" w:rsidP="00E576DD">
            <w:pPr>
              <w:pStyle w:val="public-draftstyledefault-unorderedlistitem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ind w:left="90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Traitement informatique des dossiers, rassemblement et vérification des documents remis par la clientèle, mise à jour des données.</w:t>
            </w:r>
          </w:p>
          <w:p w14:paraId="52F40671" w14:textId="6A43FF5D" w:rsidR="007F4472" w:rsidRPr="007F4472" w:rsidRDefault="007F4472" w:rsidP="00E576DD">
            <w:pPr>
              <w:pStyle w:val="public-draftstyledefault-unorderedlistitem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ind w:left="90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 xml:space="preserve">Réponse aux demandes des clients par téléphone, </w:t>
            </w:r>
            <w:r w:rsidR="00AF60F6">
              <w:rPr>
                <w:rFonts w:ascii="Calibri" w:hAnsi="Calibri" w:cs="Calibri"/>
                <w:sz w:val="20"/>
                <w:szCs w:val="20"/>
              </w:rPr>
              <w:t>courriels</w:t>
            </w:r>
            <w:r w:rsidRPr="007F4472">
              <w:rPr>
                <w:rFonts w:ascii="Calibri" w:hAnsi="Calibri" w:cs="Calibri"/>
                <w:sz w:val="20"/>
                <w:szCs w:val="20"/>
              </w:rPr>
              <w:t>, apport de conseils personnalisés et adaptés à leurs demandes.</w:t>
            </w:r>
          </w:p>
          <w:p w14:paraId="76A80AD1" w14:textId="55D9D411" w:rsidR="007F4472" w:rsidRPr="007F4472" w:rsidRDefault="007F4472" w:rsidP="00E576DD">
            <w:pPr>
              <w:pStyle w:val="public-draftstyledefault-unorderedlistitem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ind w:left="90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Accueil et orientation des clients pour répondre à leurs besoins et attentes.</w:t>
            </w:r>
          </w:p>
          <w:p w14:paraId="27B3F81A" w14:textId="77777777" w:rsidR="007F4472" w:rsidRPr="007F4472" w:rsidRDefault="007F4472" w:rsidP="00E576DD">
            <w:pPr>
              <w:pStyle w:val="public-draftstyledefault-unorderedlistitem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ind w:left="90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Traitement des réclamations clients et recherche de solutions pour résoudre rapidement les problèmes rencontrés.</w:t>
            </w:r>
          </w:p>
          <w:p w14:paraId="3E41C0CE" w14:textId="6E44D1B9" w:rsidR="007F4472" w:rsidRPr="007F4472" w:rsidRDefault="007F4472" w:rsidP="00E576DD">
            <w:pPr>
              <w:pStyle w:val="public-draftstyledefault-unorderedlistitem"/>
              <w:numPr>
                <w:ilvl w:val="0"/>
                <w:numId w:val="10"/>
              </w:numPr>
              <w:shd w:val="clear" w:color="auto" w:fill="FFFFFF"/>
              <w:spacing w:before="0" w:beforeAutospacing="0" w:after="0" w:afterAutospacing="0"/>
              <w:ind w:left="90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Participation aux réunions hebdomadaires avec</w:t>
            </w:r>
            <w:r w:rsidR="00E576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F4472">
              <w:rPr>
                <w:rFonts w:ascii="Calibri" w:hAnsi="Calibri" w:cs="Calibri"/>
                <w:sz w:val="20"/>
                <w:szCs w:val="20"/>
              </w:rPr>
              <w:t>l'</w:t>
            </w:r>
            <w:r w:rsidR="00E576DD" w:rsidRPr="007F4472">
              <w:rPr>
                <w:rFonts w:ascii="Calibri" w:hAnsi="Calibri" w:cs="Calibri"/>
                <w:sz w:val="20"/>
                <w:szCs w:val="20"/>
              </w:rPr>
              <w:t>équipe commerciale</w:t>
            </w:r>
            <w:r w:rsidRPr="007F4472">
              <w:rPr>
                <w:rFonts w:ascii="Calibri" w:hAnsi="Calibri" w:cs="Calibri"/>
                <w:sz w:val="20"/>
                <w:szCs w:val="20"/>
              </w:rPr>
              <w:t xml:space="preserve"> pour échanger sur les bonnes pratiques et améliorer la performance collective.</w:t>
            </w:r>
          </w:p>
          <w:p w14:paraId="38806C90" w14:textId="77777777" w:rsidR="007F4472" w:rsidRDefault="007F4472" w:rsidP="00E576DD">
            <w:pPr>
              <w:pStyle w:val="public-draftstyledefault-unorderedlistitem"/>
              <w:spacing w:before="0" w:beforeAutospacing="0" w:after="0" w:afterAutospacing="0"/>
              <w:rPr>
                <w:rFonts w:ascii="Nunito" w:hAnsi="Nunito"/>
                <w:b/>
                <w:bCs/>
                <w:sz w:val="18"/>
                <w:szCs w:val="18"/>
              </w:rPr>
            </w:pPr>
          </w:p>
          <w:p w14:paraId="2C6EB218" w14:textId="77777777" w:rsidR="00735376" w:rsidRDefault="00735376" w:rsidP="007F4472">
            <w:pPr>
              <w:pStyle w:val="public-draftstyledefault-unorderedlistitem"/>
              <w:spacing w:before="0" w:beforeAutospacing="0" w:after="0" w:afterAutospacing="0"/>
              <w:rPr>
                <w:rFonts w:ascii="Nunito" w:hAnsi="Nunito"/>
                <w:b/>
                <w:bCs/>
                <w:sz w:val="18"/>
                <w:szCs w:val="18"/>
              </w:rPr>
            </w:pPr>
          </w:p>
          <w:p w14:paraId="4A9DB428" w14:textId="77777777" w:rsidR="00735376" w:rsidRDefault="00735376" w:rsidP="007F4472">
            <w:pPr>
              <w:pStyle w:val="public-draftstyledefault-unorderedlistitem"/>
              <w:spacing w:before="0" w:beforeAutospacing="0" w:after="0" w:afterAutospacing="0"/>
              <w:rPr>
                <w:rFonts w:ascii="Nunito" w:hAnsi="Nunito"/>
                <w:b/>
                <w:bCs/>
                <w:sz w:val="18"/>
                <w:szCs w:val="18"/>
              </w:rPr>
            </w:pPr>
          </w:p>
          <w:p w14:paraId="0D2CD504" w14:textId="77777777" w:rsidR="00735376" w:rsidRDefault="00735376" w:rsidP="007F4472">
            <w:pPr>
              <w:pStyle w:val="public-draftstyledefault-unorderedlistitem"/>
              <w:spacing w:before="0" w:beforeAutospacing="0" w:after="0" w:afterAutospacing="0"/>
              <w:rPr>
                <w:rFonts w:ascii="Nunito" w:hAnsi="Nunito"/>
                <w:b/>
                <w:bCs/>
                <w:sz w:val="18"/>
                <w:szCs w:val="18"/>
              </w:rPr>
            </w:pPr>
          </w:p>
          <w:p w14:paraId="42FB2991" w14:textId="77777777" w:rsidR="00735376" w:rsidRDefault="00735376" w:rsidP="007F4472">
            <w:pPr>
              <w:pStyle w:val="public-draftstyledefault-unorderedlistitem"/>
              <w:spacing w:before="0" w:beforeAutospacing="0" w:after="0" w:afterAutospacing="0"/>
              <w:rPr>
                <w:rFonts w:ascii="Nunito" w:hAnsi="Nunito"/>
                <w:b/>
                <w:bCs/>
                <w:sz w:val="18"/>
                <w:szCs w:val="18"/>
              </w:rPr>
            </w:pPr>
          </w:p>
          <w:p w14:paraId="33E71136" w14:textId="77777777" w:rsidR="00735376" w:rsidRDefault="00735376" w:rsidP="007F4472">
            <w:pPr>
              <w:pStyle w:val="public-draftstyledefault-unorderedlistitem"/>
              <w:spacing w:before="0" w:beforeAutospacing="0" w:after="0" w:afterAutospacing="0"/>
              <w:rPr>
                <w:rFonts w:ascii="Nunito" w:hAnsi="Nunito"/>
                <w:b/>
                <w:bCs/>
                <w:sz w:val="18"/>
                <w:szCs w:val="18"/>
              </w:rPr>
            </w:pPr>
          </w:p>
          <w:p w14:paraId="1E56AB07" w14:textId="38767804" w:rsidR="007F4472" w:rsidRDefault="007F4472" w:rsidP="007F4472">
            <w:pPr>
              <w:pStyle w:val="public-draftstyledefault-unorderedlistitem"/>
              <w:spacing w:before="0" w:beforeAutospacing="0" w:after="0" w:afterAutospacing="0"/>
              <w:rPr>
                <w:rFonts w:ascii="Nunito" w:hAnsi="Nunito"/>
                <w:b/>
                <w:bCs/>
                <w:sz w:val="18"/>
                <w:szCs w:val="18"/>
              </w:rPr>
            </w:pPr>
            <w:r>
              <w:rPr>
                <w:rFonts w:ascii="Nunito" w:hAnsi="Nunito"/>
                <w:b/>
                <w:bCs/>
                <w:sz w:val="18"/>
                <w:szCs w:val="18"/>
              </w:rPr>
              <w:t>2019 :  Département</w:t>
            </w:r>
            <w:r w:rsidRPr="007F4472">
              <w:rPr>
                <w:rFonts w:ascii="Nunito" w:hAnsi="Nunito"/>
                <w:b/>
                <w:bCs/>
                <w:sz w:val="18"/>
                <w:szCs w:val="18"/>
              </w:rPr>
              <w:t xml:space="preserve"> recouvrement</w:t>
            </w:r>
          </w:p>
          <w:p w14:paraId="02D8BBD2" w14:textId="77777777" w:rsidR="007F4472" w:rsidRDefault="007F4472" w:rsidP="007F4472">
            <w:pPr>
              <w:pStyle w:val="public-draftstyledefault-unorderedlistitem"/>
              <w:spacing w:before="0" w:beforeAutospacing="0" w:after="0" w:afterAutospacing="0"/>
              <w:rPr>
                <w:rFonts w:ascii="Nunito" w:hAnsi="Nunito"/>
                <w:b/>
                <w:bCs/>
                <w:sz w:val="18"/>
                <w:szCs w:val="18"/>
              </w:rPr>
            </w:pPr>
          </w:p>
          <w:p w14:paraId="1AEA2364" w14:textId="4C762C0C" w:rsidR="007F4472" w:rsidRPr="007F4472" w:rsidRDefault="007F4472" w:rsidP="007F4472">
            <w:pPr>
              <w:pStyle w:val="public-draftstyledefault-unorderedlistitem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ind w:left="90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7F4472">
              <w:rPr>
                <w:rFonts w:ascii="Calibri" w:hAnsi="Calibri" w:cs="Calibri"/>
                <w:sz w:val="20"/>
                <w:szCs w:val="20"/>
              </w:rPr>
              <w:t>Relance des clients par téléphone, par courrier</w:t>
            </w:r>
            <w:r w:rsidR="00330A7B">
              <w:rPr>
                <w:rFonts w:ascii="Calibri" w:hAnsi="Calibri" w:cs="Calibri"/>
                <w:sz w:val="20"/>
                <w:szCs w:val="20"/>
              </w:rPr>
              <w:t>s</w:t>
            </w:r>
            <w:r w:rsidRPr="007F4472">
              <w:rPr>
                <w:rFonts w:ascii="Calibri" w:hAnsi="Calibri" w:cs="Calibri"/>
                <w:sz w:val="20"/>
                <w:szCs w:val="20"/>
              </w:rPr>
              <w:t xml:space="preserve"> et </w:t>
            </w:r>
            <w:r w:rsidR="00330A7B">
              <w:rPr>
                <w:rFonts w:ascii="Calibri" w:hAnsi="Calibri" w:cs="Calibri"/>
                <w:sz w:val="20"/>
                <w:szCs w:val="20"/>
              </w:rPr>
              <w:t>courriels</w:t>
            </w:r>
            <w:r w:rsidRPr="007F4472">
              <w:rPr>
                <w:rFonts w:ascii="Calibri" w:hAnsi="Calibri" w:cs="Calibri"/>
                <w:sz w:val="20"/>
                <w:szCs w:val="20"/>
              </w:rPr>
              <w:t xml:space="preserve"> en cas de retard de règlement.</w:t>
            </w:r>
          </w:p>
          <w:p w14:paraId="235C6B9A" w14:textId="77777777" w:rsidR="007F4472" w:rsidRPr="007F4472" w:rsidRDefault="007F4472" w:rsidP="007F4472">
            <w:pPr>
              <w:pStyle w:val="public-draftstyledefault-unorderedlistitem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ind w:left="90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Négociation avec les débiteurs pour parvenir à des accords de remboursement adaptés à leur situation financière.</w:t>
            </w:r>
          </w:p>
          <w:p w14:paraId="2B98B63C" w14:textId="3ED53A32" w:rsidR="007F4472" w:rsidRPr="007F4472" w:rsidRDefault="007647C0" w:rsidP="007F4472">
            <w:pPr>
              <w:pStyle w:val="public-draftstyledefault-unorderedlistitem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ind w:left="90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Envoie</w:t>
            </w:r>
            <w:r w:rsidR="007F4472" w:rsidRPr="007F4472">
              <w:rPr>
                <w:rFonts w:ascii="Calibri" w:hAnsi="Calibri" w:cs="Calibri"/>
                <w:sz w:val="20"/>
                <w:szCs w:val="20"/>
              </w:rPr>
              <w:t xml:space="preserve"> des </w:t>
            </w:r>
            <w:r w:rsidRPr="007F4472">
              <w:rPr>
                <w:rFonts w:ascii="Calibri" w:hAnsi="Calibri" w:cs="Calibri"/>
                <w:sz w:val="20"/>
                <w:szCs w:val="20"/>
              </w:rPr>
              <w:t>relances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des </w:t>
            </w:r>
            <w:r w:rsidR="007F4472" w:rsidRPr="007F4472">
              <w:rPr>
                <w:rFonts w:ascii="Calibri" w:hAnsi="Calibri" w:cs="Calibri"/>
                <w:sz w:val="20"/>
                <w:szCs w:val="20"/>
              </w:rPr>
              <w:t>mises en demeure</w:t>
            </w:r>
            <w:r w:rsidRPr="007F4472">
              <w:rPr>
                <w:rFonts w:ascii="Calibri" w:hAnsi="Calibri" w:cs="Calibri"/>
                <w:sz w:val="20"/>
                <w:szCs w:val="20"/>
              </w:rPr>
              <w:t xml:space="preserve"> par écrit,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F4472" w:rsidRPr="007F4472">
              <w:rPr>
                <w:rFonts w:ascii="Calibri" w:hAnsi="Calibri" w:cs="Calibri"/>
                <w:sz w:val="20"/>
                <w:szCs w:val="20"/>
              </w:rPr>
              <w:t>le cas échéant.</w:t>
            </w:r>
          </w:p>
          <w:p w14:paraId="1C93D39F" w14:textId="77777777" w:rsidR="007F4472" w:rsidRPr="007F4472" w:rsidRDefault="007F4472" w:rsidP="007F4472">
            <w:pPr>
              <w:pStyle w:val="public-draftstyledefault-unorderedlistitem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ind w:left="90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Suivi régulier des plans de remboursement établis et relance en cas de non-respect des échéances convenues.</w:t>
            </w:r>
          </w:p>
          <w:p w14:paraId="6E2A3A99" w14:textId="77777777" w:rsidR="007F4472" w:rsidRPr="007F4472" w:rsidRDefault="007F4472" w:rsidP="007F4472">
            <w:pPr>
              <w:pStyle w:val="public-draftstyledefault-unorderedlistitem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ind w:left="90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Participation active aux réunions internes pour discuter des stratégies de recouvrement et partager les meilleures pratiques entre collègues.</w:t>
            </w:r>
          </w:p>
          <w:p w14:paraId="6516F67E" w14:textId="77777777" w:rsidR="007F4472" w:rsidRPr="007F4472" w:rsidRDefault="007F4472" w:rsidP="007F4472">
            <w:pPr>
              <w:pStyle w:val="public-draftstyledefault-unorderedlistitem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ind w:left="90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Mise en place d'un recouvrement amiable et établissement d'un échéancier de paiement pour obtenir le remboursement des impayés.</w:t>
            </w:r>
          </w:p>
          <w:p w14:paraId="2550C6A5" w14:textId="77777777" w:rsidR="008432C7" w:rsidRDefault="007F4472" w:rsidP="007F4472">
            <w:pPr>
              <w:pStyle w:val="public-draftstyledefault-unorderedlistitem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ind w:left="90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Transmission des dossiers irrécouvrables au service juridique</w:t>
            </w:r>
            <w:r w:rsidR="008432C7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9995C1F" w14:textId="77777777" w:rsidR="007F4472" w:rsidRPr="007F4472" w:rsidRDefault="007F4472" w:rsidP="007F4472">
            <w:pPr>
              <w:pStyle w:val="public-draftstyledefault-unorderedlistitem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ind w:left="90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Réalisation d'enquêtes préliminaires sur les débiteurs afin d'évaluer leur solvabilité et leur capacité à honorer leurs engagements financiers.</w:t>
            </w:r>
          </w:p>
          <w:p w14:paraId="5B6FD346" w14:textId="77777777" w:rsidR="007F4472" w:rsidRPr="007F4472" w:rsidRDefault="007F4472" w:rsidP="007F4472">
            <w:pPr>
              <w:pStyle w:val="public-draftstyledefault-unorderedlistitem"/>
              <w:numPr>
                <w:ilvl w:val="0"/>
                <w:numId w:val="11"/>
              </w:numPr>
              <w:shd w:val="clear" w:color="auto" w:fill="FFFFFF"/>
              <w:spacing w:before="0" w:beforeAutospacing="0" w:after="0" w:afterAutospacing="0"/>
              <w:ind w:left="900"/>
              <w:rPr>
                <w:rFonts w:ascii="Calibri" w:hAnsi="Calibri" w:cs="Calibri"/>
                <w:sz w:val="20"/>
                <w:szCs w:val="20"/>
              </w:rPr>
            </w:pPr>
            <w:r w:rsidRPr="007F4472">
              <w:rPr>
                <w:rFonts w:ascii="Calibri" w:hAnsi="Calibri" w:cs="Calibri"/>
                <w:sz w:val="20"/>
                <w:szCs w:val="20"/>
              </w:rPr>
              <w:t>Suivi des comptes clients et des échéances de paiement pour identifier les retards de règlement.</w:t>
            </w:r>
          </w:p>
          <w:p w14:paraId="4E2787FA" w14:textId="6C08FF3E" w:rsidR="007F4472" w:rsidRPr="007F4472" w:rsidRDefault="007F4472" w:rsidP="007F4472">
            <w:pPr>
              <w:pStyle w:val="public-draftstyledefault-unorderedlistitem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A6883E7" w14:textId="77777777" w:rsidR="007F4472" w:rsidRPr="007F4472" w:rsidRDefault="007F4472" w:rsidP="007F4472">
            <w:pPr>
              <w:pStyle w:val="public-draftstyledefault-unorderedlistitem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651373F" w14:textId="77777777" w:rsidR="007F4472" w:rsidRPr="007F4472" w:rsidRDefault="007F4472" w:rsidP="007F4472">
            <w:pPr>
              <w:pStyle w:val="public-draftstyledefault-unorderedlistitem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40746F1E" w14:textId="77777777" w:rsidR="007F4472" w:rsidRPr="007F4472" w:rsidRDefault="007F4472" w:rsidP="007F4472">
            <w:pPr>
              <w:pStyle w:val="public-draftstyledefault-unorderedlistitem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EC32111" w14:textId="73BFDC58" w:rsidR="000041C4" w:rsidRPr="0099782C" w:rsidRDefault="0006264F" w:rsidP="00F94067">
            <w:pPr>
              <w:pStyle w:val="Titre2"/>
            </w:pPr>
            <w:r>
              <w:t>E</w:t>
            </w:r>
            <w:r w:rsidR="00D12E39">
              <w:t>DUC</w:t>
            </w:r>
            <w:r>
              <w:t>ATION</w:t>
            </w:r>
          </w:p>
          <w:p w14:paraId="1167D8A1" w14:textId="646D32A7" w:rsidR="00F94067" w:rsidRDefault="00F94067" w:rsidP="00F94067">
            <w:pPr>
              <w:pStyle w:val="Titre4"/>
              <w:rPr>
                <w:lang w:bidi="fr-FR"/>
              </w:rPr>
            </w:pPr>
            <w:r>
              <w:rPr>
                <w:lang w:bidi="fr-FR"/>
              </w:rPr>
              <w:t>•</w:t>
            </w:r>
            <w:r>
              <w:rPr>
                <w:lang w:bidi="fr-FR"/>
              </w:rPr>
              <w:tab/>
              <w:t>20</w:t>
            </w:r>
            <w:r w:rsidR="00E576DD">
              <w:rPr>
                <w:lang w:bidi="fr-FR"/>
              </w:rPr>
              <w:t>09-2010</w:t>
            </w:r>
            <w:r w:rsidR="006C629B">
              <w:rPr>
                <w:lang w:bidi="fr-FR"/>
              </w:rPr>
              <w:t xml:space="preserve"> : Baccalauréats</w:t>
            </w:r>
            <w:r>
              <w:rPr>
                <w:lang w:bidi="fr-FR"/>
              </w:rPr>
              <w:t xml:space="preserve"> en </w:t>
            </w:r>
            <w:r w:rsidR="00E576DD">
              <w:rPr>
                <w:lang w:bidi="fr-FR"/>
              </w:rPr>
              <w:t>Marketing</w:t>
            </w:r>
            <w:r>
              <w:rPr>
                <w:lang w:bidi="fr-FR"/>
              </w:rPr>
              <w:t xml:space="preserve"> </w:t>
            </w:r>
          </w:p>
          <w:p w14:paraId="57EE4884" w14:textId="4521E4D1" w:rsidR="00F94067" w:rsidRPr="00E576DD" w:rsidRDefault="00F94067" w:rsidP="00F94067">
            <w:pPr>
              <w:pStyle w:val="Titre4"/>
              <w:rPr>
                <w:szCs w:val="18"/>
                <w:lang w:bidi="fr-FR"/>
              </w:rPr>
            </w:pPr>
            <w:r>
              <w:rPr>
                <w:lang w:bidi="fr-FR"/>
              </w:rPr>
              <w:t>•</w:t>
            </w:r>
            <w:r>
              <w:rPr>
                <w:lang w:bidi="fr-FR"/>
              </w:rPr>
              <w:tab/>
              <w:t>201</w:t>
            </w:r>
            <w:r w:rsidR="00E576DD">
              <w:rPr>
                <w:lang w:bidi="fr-FR"/>
              </w:rPr>
              <w:t>2-2013</w:t>
            </w:r>
            <w:r w:rsidR="006C629B">
              <w:rPr>
                <w:lang w:bidi="fr-FR"/>
              </w:rPr>
              <w:t> :</w:t>
            </w:r>
            <w:r w:rsidR="00E576DD">
              <w:rPr>
                <w:sz w:val="26"/>
                <w:szCs w:val="26"/>
              </w:rPr>
              <w:t xml:space="preserve"> </w:t>
            </w:r>
            <w:r w:rsidR="00E576DD" w:rsidRPr="00E576DD">
              <w:rPr>
                <w:szCs w:val="18"/>
              </w:rPr>
              <w:t>Obtention de titre dut (DEUG)</w:t>
            </w:r>
          </w:p>
          <w:p w14:paraId="6D9A8788" w14:textId="55B43B8E" w:rsidR="00BE5C9D" w:rsidRPr="00BE5C9D" w:rsidRDefault="00F94067" w:rsidP="00BE5C9D">
            <w:pPr>
              <w:spacing w:line="228" w:lineRule="auto"/>
              <w:rPr>
                <w:b/>
                <w:bCs/>
              </w:rPr>
            </w:pPr>
            <w:r w:rsidRPr="00F94067">
              <w:rPr>
                <w:b/>
                <w:bCs/>
                <w:lang w:bidi="fr-FR"/>
              </w:rPr>
              <w:t>•</w:t>
            </w:r>
            <w:r w:rsidRPr="00F94067">
              <w:rPr>
                <w:b/>
                <w:bCs/>
                <w:lang w:bidi="fr-FR"/>
              </w:rPr>
              <w:tab/>
              <w:t>20</w:t>
            </w:r>
            <w:r w:rsidR="00E576DD">
              <w:rPr>
                <w:b/>
                <w:bCs/>
                <w:lang w:bidi="fr-FR"/>
              </w:rPr>
              <w:t>13-2014 :</w:t>
            </w:r>
            <w:r w:rsidRPr="00F94067">
              <w:rPr>
                <w:b/>
                <w:bCs/>
                <w:lang w:bidi="fr-FR"/>
              </w:rPr>
              <w:t xml:space="preserve"> </w:t>
            </w:r>
            <w:r w:rsidR="00E576DD">
              <w:rPr>
                <w:lang w:bidi="fr-FR"/>
              </w:rPr>
              <w:t xml:space="preserve"> </w:t>
            </w:r>
            <w:r w:rsidR="00E576DD" w:rsidRPr="00E576DD">
              <w:rPr>
                <w:b/>
                <w:bCs/>
                <w:lang w:bidi="fr-FR"/>
              </w:rPr>
              <w:t>Licence en MIAGE (Méthodes informatique appliquée de la gestion des entreprises</w:t>
            </w:r>
            <w:r w:rsidR="00E576DD">
              <w:rPr>
                <w:lang w:bidi="fr-FR"/>
              </w:rPr>
              <w:t>)</w:t>
            </w:r>
            <w:r w:rsidR="00E576DD">
              <w:rPr>
                <w:b/>
                <w:bCs/>
                <w:lang w:bidi="fr-FR"/>
              </w:rPr>
              <w:t>.</w:t>
            </w:r>
          </w:p>
          <w:p w14:paraId="46F76BAC" w14:textId="77777777" w:rsidR="000041C4" w:rsidRPr="0099782C" w:rsidRDefault="000041C4" w:rsidP="00F94067"/>
          <w:p w14:paraId="45B318ED" w14:textId="578CE636" w:rsidR="00036450" w:rsidRPr="0099782C" w:rsidRDefault="00036450" w:rsidP="00E576DD">
            <w:pPr>
              <w:pStyle w:val="Listepuces"/>
              <w:numPr>
                <w:ilvl w:val="0"/>
                <w:numId w:val="0"/>
              </w:numPr>
              <w:ind w:left="720"/>
              <w:jc w:val="both"/>
              <w:rPr>
                <w:color w:val="FFFFFF" w:themeColor="background1"/>
              </w:rPr>
            </w:pPr>
          </w:p>
        </w:tc>
      </w:tr>
    </w:tbl>
    <w:p w14:paraId="1AA7AD1C" w14:textId="3D54715D" w:rsidR="0006264F" w:rsidRDefault="0006264F" w:rsidP="0006264F">
      <w:pPr>
        <w:tabs>
          <w:tab w:val="left" w:pos="990"/>
        </w:tabs>
      </w:pPr>
      <w:r>
        <w:t>•Français : Parler. Écrire. Lire (Excellente)</w:t>
      </w:r>
    </w:p>
    <w:p w14:paraId="05C0FA68" w14:textId="4D49C715" w:rsidR="0006264F" w:rsidRDefault="0006264F" w:rsidP="0006264F">
      <w:pPr>
        <w:tabs>
          <w:tab w:val="left" w:pos="990"/>
        </w:tabs>
      </w:pPr>
      <w:r>
        <w:t xml:space="preserve">•Anglais : Parler. Écrire. </w:t>
      </w:r>
      <w:r w:rsidR="00361794">
        <w:t>Lire (</w:t>
      </w:r>
      <w:r w:rsidR="006C629B">
        <w:t>Bien</w:t>
      </w:r>
      <w:r>
        <w:t>)</w:t>
      </w:r>
    </w:p>
    <w:p w14:paraId="41302F3D" w14:textId="1E5D7148" w:rsidR="0006264F" w:rsidRDefault="0006264F" w:rsidP="0006264F">
      <w:pPr>
        <w:tabs>
          <w:tab w:val="left" w:pos="990"/>
        </w:tabs>
      </w:pPr>
      <w:r>
        <w:t>•Arabe : Parler. Écrire. Lire (</w:t>
      </w:r>
      <w:r w:rsidR="004C7035">
        <w:t>Moyen</w:t>
      </w:r>
      <w:r>
        <w:t>)</w:t>
      </w:r>
    </w:p>
    <w:p w14:paraId="4A512179" w14:textId="18C655AA" w:rsidR="001C70FF" w:rsidRDefault="001C70FF" w:rsidP="001C70FF">
      <w:pPr>
        <w:tabs>
          <w:tab w:val="left" w:pos="990"/>
        </w:tabs>
      </w:pPr>
      <w:r>
        <w:t>•Somalie : Parler. Écrire. Lire (Excellente)</w:t>
      </w:r>
    </w:p>
    <w:p w14:paraId="5F152C4B" w14:textId="77777777" w:rsidR="001C70FF" w:rsidRDefault="001C70FF" w:rsidP="0006264F">
      <w:pPr>
        <w:tabs>
          <w:tab w:val="left" w:pos="990"/>
        </w:tabs>
      </w:pPr>
    </w:p>
    <w:p w14:paraId="402F1580" w14:textId="6210655C" w:rsidR="000F437D" w:rsidRDefault="000F437D" w:rsidP="0006264F">
      <w:pPr>
        <w:tabs>
          <w:tab w:val="left" w:pos="990"/>
        </w:tabs>
      </w:pPr>
    </w:p>
    <w:p w14:paraId="78B63EBE" w14:textId="77777777" w:rsidR="0006264F" w:rsidRPr="0099782C" w:rsidRDefault="0006264F">
      <w:pPr>
        <w:tabs>
          <w:tab w:val="left" w:pos="990"/>
        </w:tabs>
      </w:pPr>
    </w:p>
    <w:sectPr w:rsidR="0006264F" w:rsidRPr="0099782C" w:rsidSect="008066C6">
      <w:headerReference w:type="default" r:id="rId12"/>
      <w:pgSz w:w="11906" w:h="16838" w:code="9"/>
      <w:pgMar w:top="567" w:right="544" w:bottom="567" w:left="54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EE607" w14:textId="77777777" w:rsidR="009D5C8B" w:rsidRDefault="009D5C8B" w:rsidP="000C45FF">
      <w:r>
        <w:separator/>
      </w:r>
    </w:p>
  </w:endnote>
  <w:endnote w:type="continuationSeparator" w:id="0">
    <w:p w14:paraId="18A39E17" w14:textId="77777777" w:rsidR="009D5C8B" w:rsidRDefault="009D5C8B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unito">
    <w:altName w:val="Calibri"/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BB477" w14:textId="77777777" w:rsidR="009D5C8B" w:rsidRDefault="009D5C8B" w:rsidP="000C45FF">
      <w:r>
        <w:separator/>
      </w:r>
    </w:p>
  </w:footnote>
  <w:footnote w:type="continuationSeparator" w:id="0">
    <w:p w14:paraId="36452CF7" w14:textId="77777777" w:rsidR="009D5C8B" w:rsidRDefault="009D5C8B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27D7A" w14:textId="77777777" w:rsidR="000C45FF" w:rsidRDefault="000C45FF">
    <w:pPr>
      <w:pStyle w:val="En-tte"/>
    </w:pPr>
    <w:r>
      <w:rPr>
        <w:noProof/>
        <w:lang w:bidi="fr-FR"/>
      </w:rPr>
      <w:drawing>
        <wp:anchor distT="0" distB="0" distL="114300" distR="114300" simplePos="0" relativeHeight="251658240" behindDoc="1" locked="0" layoutInCell="1" allowOverlap="1" wp14:anchorId="0BD268EE" wp14:editId="221038E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sme 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658D"/>
    <w:multiLevelType w:val="hybridMultilevel"/>
    <w:tmpl w:val="92FE818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F25EF"/>
    <w:multiLevelType w:val="multilevel"/>
    <w:tmpl w:val="D11C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D4007"/>
    <w:multiLevelType w:val="multilevel"/>
    <w:tmpl w:val="9148F2AC"/>
    <w:lvl w:ilvl="0">
      <w:start w:val="1"/>
      <w:numFmt w:val="bullet"/>
      <w:pStyle w:val="Listepuces"/>
      <w:lvlText w:val=""/>
      <w:lvlJc w:val="left"/>
      <w:pPr>
        <w:ind w:left="360" w:hanging="360"/>
      </w:pPr>
      <w:rPr>
        <w:rFonts w:ascii="Symbol" w:hAnsi="Symbol" w:hint="default"/>
        <w:color w:val="94B6D2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4B6D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4B6D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4B97B0C"/>
    <w:multiLevelType w:val="multilevel"/>
    <w:tmpl w:val="BAAC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87210"/>
    <w:multiLevelType w:val="multilevel"/>
    <w:tmpl w:val="6FEC37F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900E6"/>
    <w:multiLevelType w:val="multilevel"/>
    <w:tmpl w:val="DFA6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45782"/>
    <w:multiLevelType w:val="hybridMultilevel"/>
    <w:tmpl w:val="A5C0369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196A36"/>
    <w:multiLevelType w:val="multilevel"/>
    <w:tmpl w:val="7A36CE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053FF"/>
    <w:multiLevelType w:val="multilevel"/>
    <w:tmpl w:val="2CE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80712"/>
    <w:multiLevelType w:val="hybridMultilevel"/>
    <w:tmpl w:val="DD18867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B4519F"/>
    <w:multiLevelType w:val="hybridMultilevel"/>
    <w:tmpl w:val="5596CC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054757">
    <w:abstractNumId w:val="2"/>
  </w:num>
  <w:num w:numId="2" w16cid:durableId="1531989700">
    <w:abstractNumId w:val="4"/>
  </w:num>
  <w:num w:numId="3" w16cid:durableId="1430931832">
    <w:abstractNumId w:val="7"/>
  </w:num>
  <w:num w:numId="4" w16cid:durableId="1791820258">
    <w:abstractNumId w:val="10"/>
  </w:num>
  <w:num w:numId="5" w16cid:durableId="211962369">
    <w:abstractNumId w:val="0"/>
  </w:num>
  <w:num w:numId="6" w16cid:durableId="1162311990">
    <w:abstractNumId w:val="9"/>
  </w:num>
  <w:num w:numId="7" w16cid:durableId="952781620">
    <w:abstractNumId w:val="6"/>
  </w:num>
  <w:num w:numId="8" w16cid:durableId="492336952">
    <w:abstractNumId w:val="5"/>
  </w:num>
  <w:num w:numId="9" w16cid:durableId="1241401889">
    <w:abstractNumId w:val="8"/>
  </w:num>
  <w:num w:numId="10" w16cid:durableId="979579727">
    <w:abstractNumId w:val="1"/>
  </w:num>
  <w:num w:numId="11" w16cid:durableId="1761558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revisionView w:inkAnnotation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067"/>
    <w:rsid w:val="000041C4"/>
    <w:rsid w:val="00016D73"/>
    <w:rsid w:val="00036450"/>
    <w:rsid w:val="0006264F"/>
    <w:rsid w:val="00094499"/>
    <w:rsid w:val="00096D1F"/>
    <w:rsid w:val="000C012A"/>
    <w:rsid w:val="000C45FF"/>
    <w:rsid w:val="000E3FD1"/>
    <w:rsid w:val="000E6A54"/>
    <w:rsid w:val="000F437D"/>
    <w:rsid w:val="00112054"/>
    <w:rsid w:val="001525E1"/>
    <w:rsid w:val="00180329"/>
    <w:rsid w:val="00184EF0"/>
    <w:rsid w:val="0019001F"/>
    <w:rsid w:val="001A74A5"/>
    <w:rsid w:val="001B2ABD"/>
    <w:rsid w:val="001C70FF"/>
    <w:rsid w:val="001E0391"/>
    <w:rsid w:val="001E1759"/>
    <w:rsid w:val="001E562D"/>
    <w:rsid w:val="001F1ECC"/>
    <w:rsid w:val="00200336"/>
    <w:rsid w:val="00226FE2"/>
    <w:rsid w:val="002400EB"/>
    <w:rsid w:val="00256CF7"/>
    <w:rsid w:val="00281FD5"/>
    <w:rsid w:val="002B74A2"/>
    <w:rsid w:val="0030481B"/>
    <w:rsid w:val="003156FC"/>
    <w:rsid w:val="003254B5"/>
    <w:rsid w:val="00330A7B"/>
    <w:rsid w:val="00335AEB"/>
    <w:rsid w:val="00361794"/>
    <w:rsid w:val="0037121F"/>
    <w:rsid w:val="00375978"/>
    <w:rsid w:val="00385167"/>
    <w:rsid w:val="003A6B7D"/>
    <w:rsid w:val="003B06CA"/>
    <w:rsid w:val="003E65C1"/>
    <w:rsid w:val="004071FC"/>
    <w:rsid w:val="00420092"/>
    <w:rsid w:val="00436B9D"/>
    <w:rsid w:val="00445947"/>
    <w:rsid w:val="004813B3"/>
    <w:rsid w:val="00496591"/>
    <w:rsid w:val="004B299F"/>
    <w:rsid w:val="004C63E4"/>
    <w:rsid w:val="004C7035"/>
    <w:rsid w:val="004D3011"/>
    <w:rsid w:val="005262AC"/>
    <w:rsid w:val="005B4796"/>
    <w:rsid w:val="005E02AB"/>
    <w:rsid w:val="005E3844"/>
    <w:rsid w:val="005E39D5"/>
    <w:rsid w:val="00600670"/>
    <w:rsid w:val="00616E38"/>
    <w:rsid w:val="0062123A"/>
    <w:rsid w:val="00642763"/>
    <w:rsid w:val="00646E75"/>
    <w:rsid w:val="006771D0"/>
    <w:rsid w:val="00680022"/>
    <w:rsid w:val="006C1D9D"/>
    <w:rsid w:val="006C629B"/>
    <w:rsid w:val="00715FCB"/>
    <w:rsid w:val="00735376"/>
    <w:rsid w:val="00737F87"/>
    <w:rsid w:val="00743101"/>
    <w:rsid w:val="007647C0"/>
    <w:rsid w:val="007775E1"/>
    <w:rsid w:val="00785890"/>
    <w:rsid w:val="007867A0"/>
    <w:rsid w:val="007927F5"/>
    <w:rsid w:val="007F4472"/>
    <w:rsid w:val="00802CA0"/>
    <w:rsid w:val="008066C6"/>
    <w:rsid w:val="00806C64"/>
    <w:rsid w:val="008432C7"/>
    <w:rsid w:val="00852A7C"/>
    <w:rsid w:val="00861640"/>
    <w:rsid w:val="008E6462"/>
    <w:rsid w:val="009260CD"/>
    <w:rsid w:val="00952C25"/>
    <w:rsid w:val="0099782C"/>
    <w:rsid w:val="00997A2C"/>
    <w:rsid w:val="009B539F"/>
    <w:rsid w:val="009D5C8B"/>
    <w:rsid w:val="009E6CA9"/>
    <w:rsid w:val="00A2118D"/>
    <w:rsid w:val="00A40869"/>
    <w:rsid w:val="00A856B4"/>
    <w:rsid w:val="00AD24A7"/>
    <w:rsid w:val="00AD76E2"/>
    <w:rsid w:val="00AF0F0C"/>
    <w:rsid w:val="00AF60F6"/>
    <w:rsid w:val="00B20152"/>
    <w:rsid w:val="00B359E4"/>
    <w:rsid w:val="00B57D98"/>
    <w:rsid w:val="00B70850"/>
    <w:rsid w:val="00BD0CAC"/>
    <w:rsid w:val="00BE5C9D"/>
    <w:rsid w:val="00C010AB"/>
    <w:rsid w:val="00C0228A"/>
    <w:rsid w:val="00C039FE"/>
    <w:rsid w:val="00C066B6"/>
    <w:rsid w:val="00C37BA1"/>
    <w:rsid w:val="00C4674C"/>
    <w:rsid w:val="00C506CF"/>
    <w:rsid w:val="00C523C3"/>
    <w:rsid w:val="00C547D5"/>
    <w:rsid w:val="00C64117"/>
    <w:rsid w:val="00C72662"/>
    <w:rsid w:val="00C72BED"/>
    <w:rsid w:val="00C75C9D"/>
    <w:rsid w:val="00C80811"/>
    <w:rsid w:val="00C9578B"/>
    <w:rsid w:val="00CA4D3E"/>
    <w:rsid w:val="00CB0055"/>
    <w:rsid w:val="00CC3292"/>
    <w:rsid w:val="00CF42C6"/>
    <w:rsid w:val="00CF5468"/>
    <w:rsid w:val="00D12E39"/>
    <w:rsid w:val="00D20090"/>
    <w:rsid w:val="00D2522B"/>
    <w:rsid w:val="00D422DE"/>
    <w:rsid w:val="00D453B1"/>
    <w:rsid w:val="00D5459D"/>
    <w:rsid w:val="00D80975"/>
    <w:rsid w:val="00DA1F4D"/>
    <w:rsid w:val="00DC7168"/>
    <w:rsid w:val="00DD172A"/>
    <w:rsid w:val="00DF0BD6"/>
    <w:rsid w:val="00E05401"/>
    <w:rsid w:val="00E25A26"/>
    <w:rsid w:val="00E4381A"/>
    <w:rsid w:val="00E55D74"/>
    <w:rsid w:val="00E576DD"/>
    <w:rsid w:val="00E61979"/>
    <w:rsid w:val="00EF4BC3"/>
    <w:rsid w:val="00F05EDE"/>
    <w:rsid w:val="00F364A3"/>
    <w:rsid w:val="00F60274"/>
    <w:rsid w:val="00F77FB9"/>
    <w:rsid w:val="00F94067"/>
    <w:rsid w:val="00F9424E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2B2CA5"/>
  <w14:defaultImageDpi w14:val="32767"/>
  <w15:chartTrackingRefBased/>
  <w15:docId w15:val="{B4409699-1780-4B74-A2EF-9B38F724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Titre4">
    <w:name w:val="heading 4"/>
    <w:basedOn w:val="Normal"/>
    <w:next w:val="Normal"/>
    <w:link w:val="Titre4Car"/>
    <w:uiPriority w:val="9"/>
    <w:qFormat/>
    <w:rsid w:val="00B359E4"/>
    <w:pPr>
      <w:outlineLvl w:val="3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reCar">
    <w:name w:val="Titre Car"/>
    <w:basedOn w:val="Policepardfaut"/>
    <w:link w:val="Titre"/>
    <w:uiPriority w:val="10"/>
    <w:rsid w:val="001B2ABD"/>
    <w:rPr>
      <w:caps/>
      <w:color w:val="000000" w:themeColor="text1"/>
      <w:sz w:val="96"/>
      <w:szCs w:val="76"/>
    </w:rPr>
  </w:style>
  <w:style w:type="character" w:styleId="Accentuation">
    <w:name w:val="Emphasis"/>
    <w:basedOn w:val="Policepardfaut"/>
    <w:uiPriority w:val="11"/>
    <w:semiHidden/>
    <w:qFormat/>
    <w:rsid w:val="00E25A26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ar"/>
    <w:uiPriority w:val="99"/>
    <w:rsid w:val="00036450"/>
  </w:style>
  <w:style w:type="character" w:customStyle="1" w:styleId="DateCar">
    <w:name w:val="Date Car"/>
    <w:basedOn w:val="Policepardfaut"/>
    <w:link w:val="Date"/>
    <w:uiPriority w:val="99"/>
    <w:rsid w:val="00036450"/>
    <w:rPr>
      <w:sz w:val="18"/>
      <w:szCs w:val="22"/>
    </w:rPr>
  </w:style>
  <w:style w:type="character" w:styleId="Lienhypertexte">
    <w:name w:val="Hyperlink"/>
    <w:basedOn w:val="Policepardfaut"/>
    <w:uiPriority w:val="99"/>
    <w:unhideWhenUsed/>
    <w:rsid w:val="00281FD5"/>
    <w:rPr>
      <w:color w:val="B85A22" w:themeColor="accent2" w:themeShade="BF"/>
      <w:u w:val="single"/>
    </w:rPr>
  </w:style>
  <w:style w:type="character" w:styleId="Mentionnonrsolue">
    <w:name w:val="Unresolved Mention"/>
    <w:basedOn w:val="Policepardfaut"/>
    <w:uiPriority w:val="99"/>
    <w:semiHidden/>
    <w:rsid w:val="004813B3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0C45FF"/>
    <w:rPr>
      <w:sz w:val="22"/>
      <w:szCs w:val="22"/>
    </w:rPr>
  </w:style>
  <w:style w:type="paragraph" w:styleId="Pieddepage">
    <w:name w:val="footer"/>
    <w:basedOn w:val="Normal"/>
    <w:link w:val="Pieddepage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C45FF"/>
    <w:rPr>
      <w:sz w:val="22"/>
      <w:szCs w:val="22"/>
    </w:rPr>
  </w:style>
  <w:style w:type="table" w:styleId="Grilledutableau">
    <w:name w:val="Table Grid"/>
    <w:basedOn w:val="Tableau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1B2ABD"/>
    <w:rPr>
      <w:color w:val="8080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ous-titreCar">
    <w:name w:val="Sous-titre Car"/>
    <w:basedOn w:val="Policepardfaut"/>
    <w:link w:val="Sous-titr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itre3Car">
    <w:name w:val="Titre 3 Car"/>
    <w:basedOn w:val="Policepardfaut"/>
    <w:link w:val="Titre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Titre4Car">
    <w:name w:val="Titre 4 Car"/>
    <w:basedOn w:val="Policepardfaut"/>
    <w:link w:val="Titre4"/>
    <w:uiPriority w:val="9"/>
    <w:rsid w:val="00B359E4"/>
    <w:rPr>
      <w:b/>
      <w:sz w:val="18"/>
      <w:szCs w:val="22"/>
    </w:rPr>
  </w:style>
  <w:style w:type="paragraph" w:styleId="Listepuces">
    <w:name w:val="List Bullet"/>
    <w:basedOn w:val="Normal"/>
    <w:uiPriority w:val="11"/>
    <w:qFormat/>
    <w:rsid w:val="006C1D9D"/>
    <w:pPr>
      <w:numPr>
        <w:numId w:val="1"/>
      </w:numPr>
      <w:ind w:left="420"/>
    </w:pPr>
    <w:rPr>
      <w:rFonts w:eastAsiaTheme="minorHAnsi"/>
      <w:color w:val="595959" w:themeColor="text1" w:themeTint="A6"/>
      <w:sz w:val="22"/>
      <w:lang w:eastAsia="en-US"/>
    </w:rPr>
  </w:style>
  <w:style w:type="paragraph" w:styleId="Sansinterligne">
    <w:name w:val="No Spacing"/>
    <w:uiPriority w:val="1"/>
    <w:qFormat/>
    <w:rsid w:val="000041C4"/>
    <w:rPr>
      <w:sz w:val="18"/>
      <w:szCs w:val="22"/>
    </w:rPr>
  </w:style>
  <w:style w:type="paragraph" w:customStyle="1" w:styleId="public-draftstyledefault-unorderedlistitem">
    <w:name w:val="public-draftstyledefault-unorderedlistitem"/>
    <w:basedOn w:val="Normal"/>
    <w:rsid w:val="00F9406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semiHidden/>
    <w:qFormat/>
    <w:rsid w:val="00BE5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1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2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8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9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jpeg" /><Relationship Id="rId5" Type="http://schemas.openxmlformats.org/officeDocument/2006/relationships/numbering" Target="numbering.xml" /><Relationship Id="rId15" Type="http://schemas.openxmlformats.org/officeDocument/2006/relationships/theme" Target="theme/theme1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glossaryDocument" Target="glossary/document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 /><Relationship Id="rId1" Type="http://schemas.openxmlformats.org/officeDocument/2006/relationships/image" Target="media/image2.pn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J00076\AppData\Roaming\Microsoft\Templates\CV%20de%20Gestionnaire%20h&#244;telier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876EC57EBF45EE872DC9A295E71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C8282C-8349-4FEA-917D-253DB29C6AC3}"/>
      </w:docPartPr>
      <w:docPartBody>
        <w:p w:rsidR="004B3343" w:rsidRDefault="004B3343">
          <w:pPr>
            <w:pStyle w:val="5B876EC57EBF45EE872DC9A295E71F74"/>
          </w:pPr>
          <w:r w:rsidRPr="0099782C">
            <w:rPr>
              <w:lang w:bidi="fr-FR"/>
            </w:rPr>
            <w:t>Profil</w:t>
          </w:r>
        </w:p>
      </w:docPartBody>
    </w:docPart>
    <w:docPart>
      <w:docPartPr>
        <w:name w:val="FA25E906F29C459C9DA92355AF312C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7C686-4CB4-4E9D-AEB6-BE5769546AB8}"/>
      </w:docPartPr>
      <w:docPartBody>
        <w:p w:rsidR="004B3343" w:rsidRDefault="004B3343">
          <w:pPr>
            <w:pStyle w:val="FA25E906F29C459C9DA92355AF312CD9"/>
          </w:pPr>
          <w:r w:rsidRPr="0099782C">
            <w:rPr>
              <w:lang w:bidi="fr-FR"/>
            </w:rPr>
            <w:t>Contact</w:t>
          </w:r>
        </w:p>
      </w:docPartBody>
    </w:docPart>
    <w:docPart>
      <w:docPartPr>
        <w:name w:val="92A6EC8CF4184EEA8B8640420B623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249656-AC72-428A-A7FA-11795CF91DBF}"/>
      </w:docPartPr>
      <w:docPartBody>
        <w:p w:rsidR="004B3343" w:rsidRDefault="004B3343">
          <w:pPr>
            <w:pStyle w:val="92A6EC8CF4184EEA8B8640420B623685"/>
          </w:pPr>
          <w:r w:rsidRPr="0099782C">
            <w:rPr>
              <w:lang w:bidi="fr-FR"/>
            </w:rPr>
            <w:t>TÉLÉPHONE :</w:t>
          </w:r>
        </w:p>
      </w:docPartBody>
    </w:docPart>
    <w:docPart>
      <w:docPartPr>
        <w:name w:val="465CB48130764ADB8110538C3CF4B3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7C4845-83C4-490F-8D1E-E76592B7F7AC}"/>
      </w:docPartPr>
      <w:docPartBody>
        <w:p w:rsidR="004B3343" w:rsidRDefault="004B3343">
          <w:pPr>
            <w:pStyle w:val="465CB48130764ADB8110538C3CF4B32F"/>
          </w:pPr>
          <w:r w:rsidRPr="0099782C">
            <w:rPr>
              <w:lang w:bidi="fr-FR"/>
            </w:rPr>
            <w:t>E-MAIL :</w:t>
          </w:r>
        </w:p>
      </w:docPartBody>
    </w:docPart>
    <w:docPart>
      <w:docPartPr>
        <w:name w:val="9FA0BB4C514449B89493A7E0B96B8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298CFD-3D98-4BE1-A0A4-A9F8A6F3FECB}"/>
      </w:docPartPr>
      <w:docPartBody>
        <w:p w:rsidR="004B3343" w:rsidRDefault="004B3343">
          <w:pPr>
            <w:pStyle w:val="9FA0BB4C514449B89493A7E0B96B8512"/>
          </w:pPr>
          <w:r w:rsidRPr="0099782C">
            <w:rPr>
              <w:lang w:bidi="fr-FR"/>
            </w:rPr>
            <w:t>PARCOURS PROFESSIONNEL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unito">
    <w:altName w:val="Calibri"/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E49"/>
    <w:rsid w:val="002B58DF"/>
    <w:rsid w:val="002B7E2D"/>
    <w:rsid w:val="00302E49"/>
    <w:rsid w:val="00375978"/>
    <w:rsid w:val="0047070D"/>
    <w:rsid w:val="0047608C"/>
    <w:rsid w:val="004B3343"/>
    <w:rsid w:val="00806C64"/>
    <w:rsid w:val="00852A7C"/>
    <w:rsid w:val="00BC520F"/>
    <w:rsid w:val="00C010AB"/>
    <w:rsid w:val="00C523C3"/>
    <w:rsid w:val="00C61643"/>
    <w:rsid w:val="00CA4D3E"/>
    <w:rsid w:val="00D31A2D"/>
    <w:rsid w:val="00EE7038"/>
    <w:rsid w:val="00FA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B876EC57EBF45EE872DC9A295E71F74">
    <w:name w:val="5B876EC57EBF45EE872DC9A295E71F74"/>
  </w:style>
  <w:style w:type="paragraph" w:customStyle="1" w:styleId="FA25E906F29C459C9DA92355AF312CD9">
    <w:name w:val="FA25E906F29C459C9DA92355AF312CD9"/>
  </w:style>
  <w:style w:type="paragraph" w:customStyle="1" w:styleId="92A6EC8CF4184EEA8B8640420B623685">
    <w:name w:val="92A6EC8CF4184EEA8B8640420B623685"/>
  </w:style>
  <w:style w:type="paragraph" w:customStyle="1" w:styleId="465CB48130764ADB8110538C3CF4B32F">
    <w:name w:val="465CB48130764ADB8110538C3CF4B32F"/>
  </w:style>
  <w:style w:type="paragraph" w:customStyle="1" w:styleId="9FA0BB4C514449B89493A7E0B96B8512">
    <w:name w:val="9FA0BB4C514449B89493A7E0B96B85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49EEFF-6467-4924-AB4C-FC1AFE12EA1C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E57A970D-2C6E-4A2B-99A4-9AD6320AEE66}">
  <ds:schemaRefs>
    <ds:schemaRef ds:uri="http://schemas.microsoft.com/office/2006/metadata/properties"/>
    <ds:schemaRef ds:uri="http://www.w3.org/2000/xmlns/"/>
    <ds:schemaRef ds:uri="71af3243-3dd4-4a8d-8c0d-dd76da1f02a5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05EF3759-52C9-494D-810E-B2DD79D25A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08CA73-F9EA-41E6-BB4B-20FAACCD49D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1af3243-3dd4-4a8d-8c0d-dd76da1f02a5"/>
    <ds:schemaRef ds:uri="16c05727-aa75-4e4a-9b5f-8a80a11658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CV%20de%20Gestionnaire%20hôtelier.dotx</Template>
  <TotalTime>1</TotalTime>
  <Pages>1</Pages>
  <Words>639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Moufid</dc:creator>
  <cp:keywords/>
  <dc:description/>
  <cp:lastModifiedBy>25377648507</cp:lastModifiedBy>
  <cp:revision>2</cp:revision>
  <dcterms:created xsi:type="dcterms:W3CDTF">2024-07-25T14:27:00Z</dcterms:created>
  <dcterms:modified xsi:type="dcterms:W3CDTF">2024-07-25T14:27:00Z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